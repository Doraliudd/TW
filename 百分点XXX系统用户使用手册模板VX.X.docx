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9D9135" w14:textId="77777777" w:rsidR="00D02FFB" w:rsidRPr="0078333C" w:rsidRDefault="00D02FFB"/>
    <w:p w14:paraId="23D8917F" w14:textId="77777777" w:rsidR="00D02FFB" w:rsidRPr="0078333C" w:rsidRDefault="00D02FFB"/>
    <w:p w14:paraId="4652768D" w14:textId="77777777" w:rsidR="00D02FFB" w:rsidRPr="0078333C" w:rsidRDefault="00D02FFB"/>
    <w:p w14:paraId="649AC8A7" w14:textId="77777777" w:rsidR="00EF2860" w:rsidRPr="0078333C" w:rsidRDefault="00EF2860"/>
    <w:tbl>
      <w:tblPr>
        <w:tblpPr w:leftFromText="180" w:rightFromText="180" w:vertAnchor="page" w:horzAnchor="margin" w:tblpXSpec="right" w:tblpY="1453"/>
        <w:tblOverlap w:val="never"/>
        <w:tblW w:w="20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1134"/>
      </w:tblGrid>
      <w:tr w:rsidR="00D02FFB" w:rsidRPr="0078333C" w14:paraId="1CAF5C82" w14:textId="77777777" w:rsidTr="006A21C3">
        <w:trPr>
          <w:cantSplit/>
          <w:trHeight w:val="476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088CF" w14:textId="77777777" w:rsidR="00D02FFB" w:rsidRPr="0078333C" w:rsidRDefault="00382496">
            <w:pPr>
              <w:spacing w:line="240" w:lineRule="auto"/>
              <w:rPr>
                <w:rFonts w:cs="Arial"/>
                <w:sz w:val="21"/>
                <w:szCs w:val="21"/>
              </w:rPr>
            </w:pPr>
            <w:r w:rsidRPr="0078333C">
              <w:rPr>
                <w:rFonts w:cs="Arial" w:hint="eastAsia"/>
                <w:sz w:val="21"/>
                <w:szCs w:val="21"/>
              </w:rPr>
              <w:t>密级：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D3462" w14:textId="77777777" w:rsidR="00D02FFB" w:rsidRPr="00491E08" w:rsidRDefault="00E25A32">
            <w:pPr>
              <w:spacing w:line="240" w:lineRule="auto"/>
              <w:rPr>
                <w:rFonts w:cs="Arial"/>
                <w:sz w:val="21"/>
                <w:szCs w:val="21"/>
              </w:rPr>
            </w:pPr>
            <w:r w:rsidRPr="00491E08">
              <w:rPr>
                <w:rFonts w:hint="eastAsia"/>
                <w:sz w:val="21"/>
                <w:szCs w:val="21"/>
              </w:rPr>
              <w:t>公开</w:t>
            </w:r>
          </w:p>
        </w:tc>
      </w:tr>
      <w:tr w:rsidR="00D02FFB" w:rsidRPr="0078333C" w14:paraId="09DED8FC" w14:textId="77777777" w:rsidTr="006A21C3">
        <w:trPr>
          <w:cantSplit/>
          <w:trHeight w:val="485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CB6F4" w14:textId="77777777" w:rsidR="00D02FFB" w:rsidRPr="0078333C" w:rsidRDefault="00382496">
            <w:pPr>
              <w:spacing w:line="240" w:lineRule="auto"/>
              <w:rPr>
                <w:rFonts w:cs="Arial"/>
                <w:sz w:val="21"/>
                <w:szCs w:val="21"/>
              </w:rPr>
            </w:pPr>
            <w:r w:rsidRPr="0078333C">
              <w:rPr>
                <w:rFonts w:cs="Arial" w:hint="eastAsia"/>
                <w:sz w:val="21"/>
                <w:szCs w:val="21"/>
              </w:rPr>
              <w:t>版本：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36C4E" w14:textId="77777777" w:rsidR="00D02FFB" w:rsidRPr="00851B6B" w:rsidRDefault="00E25A32" w:rsidP="004559E4">
            <w:pPr>
              <w:spacing w:line="240" w:lineRule="auto"/>
              <w:rPr>
                <w:rFonts w:cs="Arial"/>
                <w:i/>
                <w:sz w:val="21"/>
                <w:szCs w:val="21"/>
              </w:rPr>
            </w:pPr>
            <w:r w:rsidRPr="00851B6B">
              <w:rPr>
                <w:rFonts w:hint="eastAsia"/>
                <w:i/>
                <w:color w:val="0070C0"/>
                <w:sz w:val="21"/>
                <w:szCs w:val="21"/>
              </w:rPr>
              <w:t>V1.</w:t>
            </w:r>
            <w:r w:rsidR="00F56DCC" w:rsidRPr="00851B6B">
              <w:rPr>
                <w:i/>
                <w:color w:val="0070C0"/>
                <w:sz w:val="21"/>
                <w:szCs w:val="21"/>
              </w:rPr>
              <w:t>0</w:t>
            </w:r>
          </w:p>
        </w:tc>
      </w:tr>
    </w:tbl>
    <w:p w14:paraId="4536FD8F" w14:textId="77777777" w:rsidR="00D02FFB" w:rsidRPr="0078333C" w:rsidRDefault="008E1A94">
      <w:pPr>
        <w:pStyle w:val="ad"/>
        <w:jc w:val="both"/>
        <w:rPr>
          <w:rFonts w:hAnsi="Georgia"/>
          <w:b/>
          <w:sz w:val="44"/>
          <w:szCs w:val="44"/>
        </w:rPr>
      </w:pPr>
      <w:r w:rsidRPr="00EF2860">
        <w:rPr>
          <w:rFonts w:hAnsi="Georgia" w:hint="eastAsia"/>
          <w:b/>
          <w:noProof/>
          <w:sz w:val="44"/>
          <w:szCs w:val="44"/>
        </w:rPr>
        <w:drawing>
          <wp:anchor distT="0" distB="0" distL="114300" distR="114300" simplePos="0" relativeHeight="251657216" behindDoc="0" locked="0" layoutInCell="1" allowOverlap="1" wp14:anchorId="0A63F55A" wp14:editId="37C83571">
            <wp:simplePos x="0" y="0"/>
            <wp:positionH relativeFrom="margin">
              <wp:posOffset>-215265</wp:posOffset>
            </wp:positionH>
            <wp:positionV relativeFrom="paragraph">
              <wp:posOffset>15875</wp:posOffset>
            </wp:positionV>
            <wp:extent cx="1696720" cy="655955"/>
            <wp:effectExtent l="0" t="0" r="0" b="0"/>
            <wp:wrapSquare wrapText="bothSides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60" t="13741" b="21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720" cy="655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A31C3" w14:textId="77777777" w:rsidR="00D02FFB" w:rsidRPr="00EF2860" w:rsidRDefault="00D02FFB" w:rsidP="00EF2860"/>
    <w:p w14:paraId="4143E560" w14:textId="77777777" w:rsidR="00D02FFB" w:rsidRPr="00EF2860" w:rsidRDefault="00D02FFB" w:rsidP="00EF2860"/>
    <w:p w14:paraId="64C35E0D" w14:textId="77777777" w:rsidR="00D02FFB" w:rsidRPr="00EF2860" w:rsidRDefault="00D02FFB"/>
    <w:p w14:paraId="35FC122F" w14:textId="77777777" w:rsidR="003600CE" w:rsidRDefault="00EF2860" w:rsidP="003600CE">
      <w:pPr>
        <w:pStyle w:val="ad"/>
        <w:ind w:firstLine="883"/>
      </w:pPr>
      <w:r w:rsidRPr="0078333C">
        <w:rPr>
          <w:rFonts w:hAnsi="Georgia" w:cs="Georgia" w:hint="eastAsia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6B70F4A" wp14:editId="07D23831">
                <wp:simplePos x="0" y="0"/>
                <wp:positionH relativeFrom="column">
                  <wp:posOffset>-168431</wp:posOffset>
                </wp:positionH>
                <wp:positionV relativeFrom="paragraph">
                  <wp:posOffset>180723</wp:posOffset>
                </wp:positionV>
                <wp:extent cx="5863590" cy="1548765"/>
                <wp:effectExtent l="0" t="19050" r="60960" b="32385"/>
                <wp:wrapNone/>
                <wp:docPr id="8" name="组合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3590" cy="1548765"/>
                          <a:chOff x="2037" y="2672"/>
                          <a:chExt cx="9234" cy="2439"/>
                        </a:xfrm>
                      </wpg:grpSpPr>
                      <wps:wsp>
                        <wps:cNvPr id="9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2037" y="2672"/>
                            <a:ext cx="9211" cy="0"/>
                          </a:xfrm>
                          <a:prstGeom prst="line">
                            <a:avLst/>
                          </a:prstGeom>
                          <a:noFill/>
                          <a:ln w="57150" cmpd="thickTh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2060" y="5111"/>
                            <a:ext cx="9211" cy="0"/>
                          </a:xfrm>
                          <a:prstGeom prst="line">
                            <a:avLst/>
                          </a:prstGeom>
                          <a:noFill/>
                          <a:ln w="571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41F597" id="组合 5" o:spid="_x0000_s1026" style="position:absolute;left:0;text-align:left;margin-left:-13.25pt;margin-top:14.25pt;width:461.7pt;height:121.95pt;z-index:251658240" coordorigin="2037,2672" coordsize="9234,2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">
                <v:line id="Line 3" o:spid="_x0000_s1027" style="position:absolute;visibility:visible;mso-wrap-style:square" from="2037,2672" to="11248,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cZH8EAAADaAAAADwAAAGRycy9kb3ducmV2LnhtbESPwWrDMBBE74X+g9hCb7XcFELjWg6h&#10;4FLwKWkOOS7WVha2VsZSHOfvo0Chx2Fm3jDldnGDmGkK1rOC1ywHQdx6bdkoOP7UL+8gQkTWOHgm&#10;BVcKsK0eH0ostL/wnuZDNCJBOBSooItxLKQMbUcOQ+ZH4uT9+slhTHIyUk94SXA3yFWer6VDy2mh&#10;w5E+O2r7w9kpMI21TdA69NfdqTEY3dtQfyn1/LTsPkBEWuJ/+K/9rRVs4H4l3Q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lxkfwQAAANoAAAAPAAAAAAAAAAAAAAAA&#10;AKECAABkcnMvZG93bnJldi54bWxQSwUGAAAAAAQABAD5AAAAjwMAAAAA&#10;" strokeweight="4.5pt">
                  <v:stroke linestyle="thickThin"/>
                </v:line>
                <v:line id="Line 4" o:spid="_x0000_s1028" style="position:absolute;visibility:visible;mso-wrap-style:square" from="2060,5111" to="11271,5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whEsQAAADbAAAADwAAAGRycy9kb3ducmV2LnhtbESP30sCQRDH34P+h2WC3nI3wbDTVawQ&#10;jIjIBF+H2/Hu9Hb22F316q9vhKC3Geb74zPTee9bdaKYmsAW7gcGFHEZXMOVhc3X8m4MKmVkh21g&#10;svBNCeaz66spFi6c+ZNO61wpCeFUoIU6567QOpU1eUyD0BHLbReixyxrrLSLeJZw3+qhMQ/aY8PS&#10;UGNHzzWVh/XRX0pGu9Vxa97i0+P764fp9/Fn+GLt7U2/mIDK1Od/8Z975QRf6OUXGUDP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3CESxAAAANsAAAAPAAAAAAAAAAAA&#10;AAAAAKECAABkcnMvZG93bnJldi54bWxQSwUGAAAAAAQABAD5AAAAkgMAAAAA&#10;" strokeweight="4.5pt">
                  <v:stroke linestyle="thinThick"/>
                </v:line>
              </v:group>
            </w:pict>
          </mc:Fallback>
        </mc:AlternateContent>
      </w:r>
    </w:p>
    <w:p w14:paraId="22525969" w14:textId="77777777" w:rsidR="003600CE" w:rsidRPr="00EF2860" w:rsidRDefault="003600CE" w:rsidP="003600CE">
      <w:pPr>
        <w:pStyle w:val="ad"/>
      </w:pPr>
      <w:r w:rsidRPr="00EF2860">
        <w:rPr>
          <w:rFonts w:hint="eastAsia"/>
        </w:rPr>
        <w:t>百分点</w:t>
      </w:r>
      <w:r w:rsidRPr="00E470D7">
        <w:rPr>
          <w:i/>
          <w:color w:val="0070C0"/>
        </w:rPr>
        <w:t>XXX</w:t>
      </w:r>
      <w:r w:rsidRPr="00EF2860">
        <w:rPr>
          <w:rFonts w:hint="eastAsia"/>
        </w:rPr>
        <w:t>系统</w:t>
      </w:r>
    </w:p>
    <w:p w14:paraId="4C3CDDCC" w14:textId="77777777" w:rsidR="003600CE" w:rsidRPr="00E46CC9" w:rsidRDefault="00122A5C" w:rsidP="003600CE">
      <w:pPr>
        <w:pStyle w:val="af6"/>
      </w:pPr>
      <w:r>
        <w:rPr>
          <w:rFonts w:hint="eastAsia"/>
        </w:rPr>
        <w:t>用户</w:t>
      </w:r>
      <w:r>
        <w:t>使用</w:t>
      </w:r>
      <w:r w:rsidR="003600CE">
        <w:t>手册</w:t>
      </w:r>
    </w:p>
    <w:p w14:paraId="5615ADFB" w14:textId="77777777" w:rsidR="00D02FFB" w:rsidRPr="003600CE" w:rsidRDefault="00D02FFB" w:rsidP="003600CE">
      <w:pPr>
        <w:widowControl/>
        <w:jc w:val="left"/>
      </w:pPr>
    </w:p>
    <w:p w14:paraId="18C04BFB" w14:textId="77777777" w:rsidR="00D02FFB" w:rsidRPr="0078333C" w:rsidRDefault="00D02FFB" w:rsidP="003600CE"/>
    <w:p w14:paraId="242F8ED6" w14:textId="77777777" w:rsidR="00D02FFB" w:rsidRPr="00EF2860" w:rsidRDefault="00D02FFB" w:rsidP="00EF2860">
      <w:pPr>
        <w:widowControl/>
        <w:jc w:val="left"/>
      </w:pPr>
    </w:p>
    <w:p w14:paraId="3C5D307E" w14:textId="77777777" w:rsidR="00904676" w:rsidRPr="00EF2860" w:rsidRDefault="00904676" w:rsidP="00EF2860">
      <w:pPr>
        <w:widowControl/>
        <w:jc w:val="left"/>
      </w:pPr>
    </w:p>
    <w:p w14:paraId="5E1A1E0D" w14:textId="77777777" w:rsidR="00EA4842" w:rsidRDefault="00EA4842" w:rsidP="00EF2860">
      <w:pPr>
        <w:widowControl/>
        <w:jc w:val="left"/>
      </w:pPr>
    </w:p>
    <w:p w14:paraId="45A5CF16" w14:textId="43AF7829" w:rsidR="00D02FFB" w:rsidRPr="005740C8" w:rsidRDefault="00F56DCC" w:rsidP="00E46CC9">
      <w:pPr>
        <w:pStyle w:val="af7"/>
        <w:rPr>
          <w:i/>
          <w:color w:val="0070C0"/>
        </w:rPr>
      </w:pPr>
      <w:r w:rsidRPr="005740C8">
        <w:rPr>
          <w:rFonts w:hint="eastAsia"/>
          <w:i/>
          <w:color w:val="0070C0"/>
        </w:rPr>
        <w:t>2016年</w:t>
      </w:r>
      <w:r w:rsidRPr="005740C8">
        <w:rPr>
          <w:i/>
          <w:color w:val="0070C0"/>
        </w:rPr>
        <w:t>4</w:t>
      </w:r>
      <w:r w:rsidR="00382496" w:rsidRPr="005740C8">
        <w:rPr>
          <w:rFonts w:hint="eastAsia"/>
          <w:i/>
          <w:color w:val="0070C0"/>
        </w:rPr>
        <w:t>月</w:t>
      </w:r>
      <w:r w:rsidRPr="005740C8">
        <w:rPr>
          <w:i/>
          <w:color w:val="0070C0"/>
        </w:rPr>
        <w:t>1</w:t>
      </w:r>
      <w:r w:rsidR="00E470D7">
        <w:rPr>
          <w:rFonts w:hint="eastAsia"/>
          <w:i/>
          <w:color w:val="0070C0"/>
        </w:rPr>
        <w:t>9</w:t>
      </w:r>
      <w:r w:rsidR="00382496" w:rsidRPr="005740C8">
        <w:rPr>
          <w:rFonts w:hint="eastAsia"/>
          <w:i/>
          <w:color w:val="0070C0"/>
        </w:rPr>
        <w:t>日</w:t>
      </w:r>
    </w:p>
    <w:p w14:paraId="0506534A" w14:textId="77777777" w:rsidR="00D02FFB" w:rsidRDefault="00D02FFB" w:rsidP="00C21089">
      <w:pPr>
        <w:widowControl/>
        <w:jc w:val="left"/>
      </w:pPr>
    </w:p>
    <w:p w14:paraId="5EB5FE9F" w14:textId="77777777" w:rsidR="00436A6A" w:rsidRPr="0078333C" w:rsidRDefault="00436A6A" w:rsidP="00C21089">
      <w:pPr>
        <w:widowControl/>
        <w:jc w:val="left"/>
      </w:pPr>
    </w:p>
    <w:p w14:paraId="06F5F135" w14:textId="77777777" w:rsidR="00D02FFB" w:rsidRPr="0078333C" w:rsidRDefault="00382496">
      <w:pPr>
        <w:jc w:val="center"/>
        <w:rPr>
          <w:rFonts w:cs="Georgia"/>
          <w:sz w:val="52"/>
          <w:szCs w:val="52"/>
        </w:rPr>
      </w:pPr>
      <w:r w:rsidRPr="0078333C">
        <w:rPr>
          <w:rFonts w:cs="Georgia" w:hint="eastAsia"/>
          <w:b/>
          <w:bCs/>
          <w:sz w:val="52"/>
          <w:szCs w:val="52"/>
        </w:rPr>
        <w:lastRenderedPageBreak/>
        <w:t>版权声明</w:t>
      </w:r>
    </w:p>
    <w:p w14:paraId="243330C2" w14:textId="77777777" w:rsidR="00D02FFB" w:rsidRPr="0078333C" w:rsidRDefault="00382496" w:rsidP="000E4E29">
      <w:pPr>
        <w:widowControl/>
        <w:ind w:firstLineChars="200" w:firstLine="480"/>
        <w:jc w:val="left"/>
        <w:rPr>
          <w:rFonts w:cs="Georgia"/>
          <w:szCs w:val="24"/>
        </w:rPr>
      </w:pPr>
      <w:r w:rsidRPr="0078333C">
        <w:rPr>
          <w:rFonts w:cs="Georgia" w:hint="eastAsia"/>
          <w:szCs w:val="24"/>
        </w:rPr>
        <w:t>本手册版权由百分点信息科技有限公司所有，未经百分点信息科技有限公司的许可和授权，任何机构及人员不得将本手册及本手册包含的任何文字、内容及图片以任何理由，任何方式或手段（电子的或机械的）进行复制或传播。</w:t>
      </w:r>
    </w:p>
    <w:p w14:paraId="5AE24649" w14:textId="77777777" w:rsidR="00D02FFB" w:rsidRPr="0078333C" w:rsidRDefault="00382496">
      <w:pPr>
        <w:spacing w:before="100" w:beforeAutospacing="1" w:after="100" w:afterAutospacing="1"/>
        <w:ind w:firstLineChars="200" w:firstLine="480"/>
        <w:jc w:val="left"/>
        <w:rPr>
          <w:rFonts w:cs="Georgia"/>
          <w:szCs w:val="24"/>
        </w:rPr>
      </w:pPr>
      <w:r w:rsidRPr="0078333C">
        <w:rPr>
          <w:rFonts w:cs="Georgia" w:hint="eastAsia"/>
          <w:szCs w:val="24"/>
        </w:rPr>
        <w:t xml:space="preserve">© 百分点信息科技有限公司版权所有  保留所有权利  </w:t>
      </w:r>
      <w:r w:rsidR="00F56DCC" w:rsidRPr="00E470D7">
        <w:rPr>
          <w:rFonts w:cs="Georgia" w:hint="eastAsia"/>
          <w:szCs w:val="24"/>
        </w:rPr>
        <w:t>201</w:t>
      </w:r>
      <w:r w:rsidR="00F56DCC" w:rsidRPr="00E470D7">
        <w:rPr>
          <w:rFonts w:cs="Georgia"/>
          <w:szCs w:val="24"/>
        </w:rPr>
        <w:t>6</w:t>
      </w:r>
      <w:r w:rsidRPr="00E470D7">
        <w:rPr>
          <w:rFonts w:cs="Georgia" w:hint="eastAsia"/>
          <w:szCs w:val="24"/>
        </w:rPr>
        <w:t>年</w:t>
      </w:r>
    </w:p>
    <w:p w14:paraId="35AF471F" w14:textId="77777777" w:rsidR="00D02FFB" w:rsidRPr="0078333C" w:rsidRDefault="00382496">
      <w:pPr>
        <w:widowControl/>
        <w:ind w:firstLineChars="200" w:firstLine="480"/>
        <w:jc w:val="left"/>
        <w:rPr>
          <w:rFonts w:cs="Georgia"/>
          <w:szCs w:val="24"/>
        </w:rPr>
      </w:pPr>
      <w:r w:rsidRPr="0078333C">
        <w:rPr>
          <w:rFonts w:cs="Georgia" w:hint="eastAsia"/>
          <w:szCs w:val="24"/>
        </w:rPr>
        <w:t>本手册可能涉及百分点信息科技有限公司的专利（或正在申请的专利）、注册商标（或正在注册的商标）、版权或其它知识产权，除非得到百分点信息科技有限公司的明确书面许可协议，本手册不授予使用这些专利（或正在申请的专利）、注册商标（或正在注册的商标）、版权或其它知识产权的任何许可协议。</w:t>
      </w:r>
    </w:p>
    <w:p w14:paraId="2048399E" w14:textId="77777777" w:rsidR="00D02FFB" w:rsidRPr="0078333C" w:rsidRDefault="00D02FFB">
      <w:pPr>
        <w:widowControl/>
        <w:jc w:val="left"/>
        <w:rPr>
          <w:rFonts w:cs="Georgia"/>
          <w:szCs w:val="24"/>
        </w:rPr>
      </w:pPr>
    </w:p>
    <w:p w14:paraId="0DD73592" w14:textId="77777777" w:rsidR="00D02FFB" w:rsidRPr="0078333C" w:rsidRDefault="00382496">
      <w:pPr>
        <w:ind w:firstLineChars="171" w:firstLine="479"/>
        <w:rPr>
          <w:rFonts w:cs="Arial"/>
          <w:sz w:val="28"/>
        </w:rPr>
      </w:pPr>
      <w:r w:rsidRPr="0078333C">
        <w:rPr>
          <w:rFonts w:cs="Arial" w:hint="eastAsia"/>
          <w:sz w:val="28"/>
        </w:rPr>
        <w:t>北京百分点信息科技有限公司</w:t>
      </w:r>
    </w:p>
    <w:p w14:paraId="142EED58" w14:textId="77777777" w:rsidR="00D02FFB" w:rsidRPr="0078333C" w:rsidRDefault="00382496">
      <w:pPr>
        <w:ind w:firstLine="480"/>
        <w:rPr>
          <w:rFonts w:cs="Arial"/>
        </w:rPr>
      </w:pPr>
      <w:r w:rsidRPr="0078333C">
        <w:rPr>
          <w:rFonts w:cs="Arial" w:hint="eastAsia"/>
        </w:rPr>
        <w:t>网址：www.baifendian.com</w:t>
      </w:r>
    </w:p>
    <w:p w14:paraId="6754117F" w14:textId="77777777" w:rsidR="00F56DCC" w:rsidRDefault="00F56DCC" w:rsidP="00F56DCC">
      <w:pPr>
        <w:ind w:firstLine="480"/>
        <w:rPr>
          <w:rFonts w:cs="Arial"/>
        </w:rPr>
      </w:pPr>
      <w:r>
        <w:rPr>
          <w:rFonts w:cs="Arial" w:hint="eastAsia"/>
        </w:rPr>
        <w:t>地址：</w:t>
      </w:r>
      <w:r w:rsidRPr="00EC0762">
        <w:rPr>
          <w:rFonts w:cs="Arial" w:hint="eastAsia"/>
        </w:rPr>
        <w:t>北京市朝阳区北辰西路</w:t>
      </w:r>
      <w:r w:rsidRPr="00EC0762">
        <w:rPr>
          <w:rFonts w:cs="Arial"/>
        </w:rPr>
        <w:t>8号院2号楼北辰世纪中心A座16层</w:t>
      </w:r>
    </w:p>
    <w:p w14:paraId="1F302EBF" w14:textId="77777777" w:rsidR="00D02FFB" w:rsidRPr="0078333C" w:rsidRDefault="00F56DCC" w:rsidP="00F56DCC">
      <w:pPr>
        <w:ind w:firstLine="480"/>
        <w:rPr>
          <w:rFonts w:cs="Arial"/>
        </w:rPr>
      </w:pPr>
      <w:r>
        <w:rPr>
          <w:rFonts w:cs="Arial" w:hint="eastAsia"/>
        </w:rPr>
        <w:t>电话：+86-10-</w:t>
      </w:r>
      <w:r w:rsidRPr="00DB3055">
        <w:rPr>
          <w:rFonts w:cs="Arial"/>
        </w:rPr>
        <w:t>84742000</w:t>
      </w:r>
      <w:r w:rsidR="003600CE">
        <w:rPr>
          <w:rFonts w:hint="eastAsia"/>
        </w:rPr>
        <w:t>，</w:t>
      </w:r>
      <w:r w:rsidR="003600CE" w:rsidRPr="00FA0F26">
        <w:t>010-84742001</w:t>
      </w:r>
    </w:p>
    <w:p w14:paraId="167E27A9" w14:textId="77777777" w:rsidR="00D02FFB" w:rsidRPr="0078333C" w:rsidRDefault="00D02FFB">
      <w:pPr>
        <w:rPr>
          <w:rFonts w:hAnsi="方正兰亭超细黑简体" w:cs="方正兰亭超细黑简体"/>
          <w:b/>
          <w:bCs/>
        </w:rPr>
      </w:pPr>
    </w:p>
    <w:p w14:paraId="00C442CF" w14:textId="77777777" w:rsidR="00D02FFB" w:rsidRPr="0078333C" w:rsidRDefault="00382496">
      <w:pPr>
        <w:widowControl/>
        <w:spacing w:line="240" w:lineRule="auto"/>
        <w:jc w:val="left"/>
        <w:rPr>
          <w:rFonts w:hAnsi="方正兰亭超细黑简体" w:cs="方正兰亭超细黑简体"/>
          <w:b/>
          <w:bCs/>
        </w:rPr>
      </w:pPr>
      <w:r w:rsidRPr="0078333C">
        <w:rPr>
          <w:rFonts w:hAnsi="方正兰亭超细黑简体" w:cs="方正兰亭超细黑简体" w:hint="eastAsia"/>
          <w:b/>
          <w:bCs/>
        </w:rPr>
        <w:br w:type="page"/>
      </w:r>
    </w:p>
    <w:p w14:paraId="0443AC76" w14:textId="77777777" w:rsidR="00966057" w:rsidRDefault="00384ED7" w:rsidP="00966057">
      <w:pPr>
        <w:jc w:val="center"/>
      </w:pPr>
      <w:r w:rsidRPr="00384ED7">
        <w:rPr>
          <w:rFonts w:hint="eastAsia"/>
          <w:b/>
          <w:bCs/>
          <w:sz w:val="48"/>
          <w:szCs w:val="48"/>
        </w:rPr>
        <w:lastRenderedPageBreak/>
        <w:t>修订</w:t>
      </w:r>
      <w:r w:rsidR="00382496" w:rsidRPr="0078333C">
        <w:rPr>
          <w:rFonts w:hint="eastAsia"/>
          <w:b/>
          <w:bCs/>
          <w:sz w:val="48"/>
          <w:szCs w:val="48"/>
        </w:rPr>
        <w:t>记录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9"/>
        <w:gridCol w:w="3970"/>
        <w:gridCol w:w="1701"/>
        <w:gridCol w:w="1356"/>
      </w:tblGrid>
      <w:tr w:rsidR="005C3549" w:rsidRPr="00F07C32" w14:paraId="2A0DD830" w14:textId="77777777" w:rsidTr="00E470D7">
        <w:trPr>
          <w:jc w:val="center"/>
        </w:trPr>
        <w:tc>
          <w:tcPr>
            <w:tcW w:w="765" w:type="pct"/>
            <w:shd w:val="clear" w:color="auto" w:fill="BFBFBF"/>
            <w:tcMar>
              <w:top w:w="57" w:type="dxa"/>
              <w:bottom w:w="57" w:type="dxa"/>
            </w:tcMar>
            <w:vAlign w:val="center"/>
          </w:tcPr>
          <w:p w14:paraId="333BD341" w14:textId="77777777" w:rsidR="005C3549" w:rsidRPr="005C3549" w:rsidRDefault="005C3549" w:rsidP="00DD79C7">
            <w:pPr>
              <w:pStyle w:val="ae"/>
            </w:pPr>
            <w:r w:rsidRPr="00DE473B">
              <w:rPr>
                <w:rStyle w:val="af1"/>
                <w:rFonts w:hint="eastAsia"/>
              </w:rPr>
              <w:t>版  本</w:t>
            </w:r>
          </w:p>
        </w:tc>
        <w:tc>
          <w:tcPr>
            <w:tcW w:w="2393" w:type="pct"/>
            <w:shd w:val="clear" w:color="auto" w:fill="BFBFBF"/>
            <w:tcMar>
              <w:top w:w="57" w:type="dxa"/>
              <w:bottom w:w="57" w:type="dxa"/>
            </w:tcMar>
            <w:vAlign w:val="center"/>
          </w:tcPr>
          <w:p w14:paraId="19244648" w14:textId="77777777" w:rsidR="005C3549" w:rsidRPr="005C3549" w:rsidRDefault="005C3549" w:rsidP="00DD79C7">
            <w:pPr>
              <w:pStyle w:val="ae"/>
            </w:pPr>
            <w:r w:rsidRPr="00DE473B">
              <w:rPr>
                <w:rStyle w:val="af1"/>
                <w:rFonts w:hint="eastAsia"/>
              </w:rPr>
              <w:t>修订说明</w:t>
            </w:r>
          </w:p>
        </w:tc>
        <w:tc>
          <w:tcPr>
            <w:tcW w:w="1025" w:type="pct"/>
            <w:shd w:val="clear" w:color="auto" w:fill="BFBFBF"/>
            <w:tcMar>
              <w:top w:w="57" w:type="dxa"/>
              <w:bottom w:w="57" w:type="dxa"/>
            </w:tcMar>
            <w:vAlign w:val="center"/>
          </w:tcPr>
          <w:p w14:paraId="1FA8EE4B" w14:textId="77777777" w:rsidR="005C3549" w:rsidRPr="005C3549" w:rsidRDefault="005C3549" w:rsidP="00914AF1">
            <w:pPr>
              <w:pStyle w:val="ae"/>
            </w:pPr>
            <w:r w:rsidRPr="00DE473B">
              <w:rPr>
                <w:rStyle w:val="af1"/>
                <w:rFonts w:hint="eastAsia"/>
              </w:rPr>
              <w:t>编制</w:t>
            </w:r>
            <w:r w:rsidR="00914AF1">
              <w:rPr>
                <w:rStyle w:val="af1"/>
                <w:rFonts w:hint="eastAsia"/>
              </w:rPr>
              <w:t>人</w:t>
            </w:r>
          </w:p>
        </w:tc>
        <w:tc>
          <w:tcPr>
            <w:tcW w:w="817" w:type="pct"/>
            <w:shd w:val="clear" w:color="auto" w:fill="BFBFBF"/>
            <w:tcMar>
              <w:top w:w="57" w:type="dxa"/>
              <w:bottom w:w="57" w:type="dxa"/>
            </w:tcMar>
            <w:vAlign w:val="center"/>
          </w:tcPr>
          <w:p w14:paraId="2ECA82EF" w14:textId="77777777" w:rsidR="005C3549" w:rsidRPr="005C3549" w:rsidRDefault="005C3549" w:rsidP="00914AF1">
            <w:pPr>
              <w:pStyle w:val="ae"/>
            </w:pPr>
            <w:r w:rsidRPr="00DE473B">
              <w:rPr>
                <w:rStyle w:val="af1"/>
                <w:rFonts w:hint="eastAsia"/>
              </w:rPr>
              <w:t>日期</w:t>
            </w:r>
          </w:p>
        </w:tc>
      </w:tr>
      <w:tr w:rsidR="005C3549" w:rsidRPr="00F07C32" w14:paraId="2498994E" w14:textId="77777777" w:rsidTr="00E470D7">
        <w:trPr>
          <w:jc w:val="center"/>
        </w:trPr>
        <w:tc>
          <w:tcPr>
            <w:tcW w:w="765" w:type="pct"/>
            <w:tcMar>
              <w:top w:w="57" w:type="dxa"/>
              <w:bottom w:w="57" w:type="dxa"/>
            </w:tcMar>
            <w:vAlign w:val="center"/>
          </w:tcPr>
          <w:p w14:paraId="702B84F6" w14:textId="77777777" w:rsidR="005C3549" w:rsidRPr="00E470D7" w:rsidRDefault="005C3549" w:rsidP="00DD79C7">
            <w:pPr>
              <w:pStyle w:val="ae"/>
              <w:rPr>
                <w:i/>
                <w:color w:val="0070C0"/>
              </w:rPr>
            </w:pPr>
            <w:r w:rsidRPr="00E470D7">
              <w:rPr>
                <w:rFonts w:hint="eastAsia"/>
                <w:i/>
                <w:color w:val="0070C0"/>
              </w:rPr>
              <w:t>V1.0</w:t>
            </w:r>
          </w:p>
        </w:tc>
        <w:tc>
          <w:tcPr>
            <w:tcW w:w="2393" w:type="pct"/>
            <w:tcMar>
              <w:top w:w="57" w:type="dxa"/>
              <w:bottom w:w="57" w:type="dxa"/>
            </w:tcMar>
            <w:vAlign w:val="center"/>
          </w:tcPr>
          <w:p w14:paraId="5098B98E" w14:textId="77777777" w:rsidR="005C3549" w:rsidRPr="00E470D7" w:rsidRDefault="0061362C" w:rsidP="00122A5C">
            <w:pPr>
              <w:pStyle w:val="ae"/>
              <w:rPr>
                <w:i/>
                <w:color w:val="0070C0"/>
              </w:rPr>
            </w:pPr>
            <w:r w:rsidRPr="00E470D7">
              <w:rPr>
                <w:rFonts w:hint="eastAsia"/>
                <w:i/>
                <w:color w:val="0070C0"/>
              </w:rPr>
              <w:t>百分点</w:t>
            </w:r>
            <w:r w:rsidR="009712FA" w:rsidRPr="00E470D7">
              <w:rPr>
                <w:i/>
                <w:color w:val="0070C0"/>
              </w:rPr>
              <w:t>XXX</w:t>
            </w:r>
            <w:r w:rsidR="009712FA" w:rsidRPr="00E470D7">
              <w:rPr>
                <w:rFonts w:hint="eastAsia"/>
                <w:i/>
                <w:color w:val="0070C0"/>
              </w:rPr>
              <w:t>系统</w:t>
            </w:r>
            <w:r w:rsidR="00122A5C" w:rsidRPr="00E470D7">
              <w:rPr>
                <w:rFonts w:hint="eastAsia"/>
                <w:i/>
                <w:color w:val="0070C0"/>
              </w:rPr>
              <w:t>用户</w:t>
            </w:r>
            <w:r w:rsidR="00122A5C" w:rsidRPr="00E470D7">
              <w:rPr>
                <w:i/>
                <w:color w:val="0070C0"/>
              </w:rPr>
              <w:t>使用</w:t>
            </w:r>
            <w:r w:rsidR="00F01959" w:rsidRPr="00E470D7">
              <w:rPr>
                <w:rFonts w:hint="eastAsia"/>
                <w:i/>
                <w:color w:val="0070C0"/>
              </w:rPr>
              <w:t>手册</w:t>
            </w:r>
            <w:r w:rsidR="005740C8" w:rsidRPr="00E470D7">
              <w:rPr>
                <w:rFonts w:hint="eastAsia"/>
                <w:i/>
                <w:color w:val="0070C0"/>
              </w:rPr>
              <w:t>模板</w:t>
            </w:r>
          </w:p>
        </w:tc>
        <w:tc>
          <w:tcPr>
            <w:tcW w:w="1025" w:type="pct"/>
            <w:tcMar>
              <w:top w:w="57" w:type="dxa"/>
              <w:bottom w:w="57" w:type="dxa"/>
            </w:tcMar>
            <w:vAlign w:val="center"/>
          </w:tcPr>
          <w:p w14:paraId="0E135947" w14:textId="40A25325" w:rsidR="005C3549" w:rsidRPr="00E470D7" w:rsidRDefault="001C1299" w:rsidP="00914AF1">
            <w:pPr>
              <w:pStyle w:val="ae"/>
              <w:rPr>
                <w:i/>
                <w:color w:val="0070C0"/>
              </w:rPr>
            </w:pPr>
            <w:r>
              <w:rPr>
                <w:rFonts w:hint="eastAsia"/>
                <w:i/>
                <w:color w:val="0070C0"/>
              </w:rPr>
              <w:t>文档</w:t>
            </w:r>
            <w:r>
              <w:rPr>
                <w:i/>
                <w:color w:val="0070C0"/>
              </w:rPr>
              <w:t>规范部</w:t>
            </w:r>
          </w:p>
        </w:tc>
        <w:tc>
          <w:tcPr>
            <w:tcW w:w="817" w:type="pct"/>
            <w:tcMar>
              <w:top w:w="57" w:type="dxa"/>
              <w:bottom w:w="57" w:type="dxa"/>
            </w:tcMar>
            <w:vAlign w:val="center"/>
          </w:tcPr>
          <w:p w14:paraId="1754A05C" w14:textId="759B13A5" w:rsidR="005C3549" w:rsidRPr="00E470D7" w:rsidRDefault="00DE0870" w:rsidP="00F56DCC">
            <w:pPr>
              <w:pStyle w:val="ae"/>
              <w:rPr>
                <w:i/>
                <w:color w:val="0070C0"/>
              </w:rPr>
            </w:pPr>
            <w:r w:rsidRPr="00E470D7">
              <w:rPr>
                <w:rFonts w:hint="eastAsia"/>
                <w:i/>
                <w:color w:val="0070C0"/>
              </w:rPr>
              <w:t>2016.</w:t>
            </w:r>
            <w:r w:rsidR="00F56DCC" w:rsidRPr="00E470D7">
              <w:rPr>
                <w:i/>
                <w:color w:val="0070C0"/>
              </w:rPr>
              <w:t>4</w:t>
            </w:r>
            <w:r w:rsidRPr="00E470D7">
              <w:rPr>
                <w:rFonts w:hint="eastAsia"/>
                <w:i/>
                <w:color w:val="0070C0"/>
              </w:rPr>
              <w:t>.</w:t>
            </w:r>
            <w:r w:rsidR="00F56DCC" w:rsidRPr="00E470D7">
              <w:rPr>
                <w:i/>
                <w:color w:val="0070C0"/>
              </w:rPr>
              <w:t>1</w:t>
            </w:r>
            <w:r w:rsidR="00B82E54">
              <w:rPr>
                <w:rFonts w:hint="eastAsia"/>
                <w:i/>
                <w:color w:val="0070C0"/>
              </w:rPr>
              <w:t>9</w:t>
            </w:r>
          </w:p>
        </w:tc>
      </w:tr>
      <w:tr w:rsidR="005C3549" w:rsidRPr="00F07C32" w14:paraId="4905926D" w14:textId="77777777" w:rsidTr="00E470D7">
        <w:trPr>
          <w:trHeight w:val="385"/>
          <w:jc w:val="center"/>
        </w:trPr>
        <w:tc>
          <w:tcPr>
            <w:tcW w:w="765" w:type="pct"/>
            <w:tcMar>
              <w:top w:w="57" w:type="dxa"/>
              <w:bottom w:w="57" w:type="dxa"/>
            </w:tcMar>
            <w:vAlign w:val="center"/>
          </w:tcPr>
          <w:p w14:paraId="0D3DFB70" w14:textId="77777777" w:rsidR="005C3549" w:rsidRPr="00C26DF7" w:rsidRDefault="005C3549" w:rsidP="00DD79C7">
            <w:pPr>
              <w:pStyle w:val="ae"/>
            </w:pPr>
          </w:p>
        </w:tc>
        <w:tc>
          <w:tcPr>
            <w:tcW w:w="2393" w:type="pct"/>
            <w:tcMar>
              <w:top w:w="57" w:type="dxa"/>
              <w:bottom w:w="57" w:type="dxa"/>
            </w:tcMar>
            <w:vAlign w:val="center"/>
          </w:tcPr>
          <w:p w14:paraId="1DE3B0B6" w14:textId="77777777" w:rsidR="005C3549" w:rsidRDefault="005C3549" w:rsidP="005C3549">
            <w:pPr>
              <w:pStyle w:val="ae"/>
            </w:pPr>
          </w:p>
        </w:tc>
        <w:tc>
          <w:tcPr>
            <w:tcW w:w="1025" w:type="pct"/>
            <w:tcMar>
              <w:top w:w="57" w:type="dxa"/>
              <w:bottom w:w="57" w:type="dxa"/>
            </w:tcMar>
            <w:vAlign w:val="center"/>
          </w:tcPr>
          <w:p w14:paraId="42FEF25C" w14:textId="77777777" w:rsidR="005C3549" w:rsidRPr="00C26DF7" w:rsidRDefault="005C3549" w:rsidP="00DD79C7">
            <w:pPr>
              <w:pStyle w:val="ae"/>
            </w:pPr>
          </w:p>
        </w:tc>
        <w:tc>
          <w:tcPr>
            <w:tcW w:w="817" w:type="pct"/>
            <w:tcMar>
              <w:top w:w="57" w:type="dxa"/>
              <w:bottom w:w="57" w:type="dxa"/>
            </w:tcMar>
            <w:vAlign w:val="center"/>
          </w:tcPr>
          <w:p w14:paraId="49A48EC2" w14:textId="77777777" w:rsidR="005C3549" w:rsidRPr="00F07C32" w:rsidRDefault="005C3549" w:rsidP="00DD79C7">
            <w:pPr>
              <w:pStyle w:val="ae"/>
            </w:pPr>
          </w:p>
        </w:tc>
      </w:tr>
    </w:tbl>
    <w:p w14:paraId="75CF334A" w14:textId="77777777" w:rsidR="005740C8" w:rsidRDefault="005740C8" w:rsidP="00966057">
      <w:pPr>
        <w:jc w:val="center"/>
        <w:sectPr w:rsidR="005740C8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720"/>
          <w:titlePg/>
          <w:docGrid w:type="lines" w:linePitch="312"/>
        </w:sectPr>
      </w:pPr>
    </w:p>
    <w:p w14:paraId="3DD06161" w14:textId="77777777" w:rsidR="00D02FFB" w:rsidRPr="00D16B87" w:rsidRDefault="00382496" w:rsidP="00D16B87">
      <w:pPr>
        <w:pStyle w:val="af"/>
        <w:spacing w:before="156" w:after="156"/>
      </w:pPr>
      <w:bookmarkStart w:id="0" w:name="_Toc18701"/>
      <w:bookmarkStart w:id="1" w:name="_Toc25902"/>
      <w:bookmarkStart w:id="2" w:name="_Toc12001"/>
      <w:bookmarkStart w:id="3" w:name="_Toc32047"/>
      <w:bookmarkStart w:id="4" w:name="_Toc19289"/>
      <w:r w:rsidRPr="00D16B87">
        <w:rPr>
          <w:rFonts w:hint="eastAsia"/>
        </w:rPr>
        <w:lastRenderedPageBreak/>
        <w:t>目 录</w:t>
      </w:r>
      <w:bookmarkEnd w:id="0"/>
      <w:bookmarkEnd w:id="1"/>
      <w:bookmarkEnd w:id="2"/>
      <w:bookmarkEnd w:id="3"/>
      <w:bookmarkEnd w:id="4"/>
    </w:p>
    <w:p w14:paraId="1F61A1C2" w14:textId="77777777" w:rsidR="00C94392" w:rsidRDefault="004B4498">
      <w:pPr>
        <w:pStyle w:val="1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8859500" w:history="1">
        <w:r w:rsidR="00C94392" w:rsidRPr="00AF232D">
          <w:rPr>
            <w:rStyle w:val="ab"/>
            <w:rFonts w:ascii="Arial" w:hAnsi="Arial" w:cs="宋体" w:hint="eastAsia"/>
            <w:noProof/>
          </w:rPr>
          <w:t>一、</w:t>
        </w:r>
        <w:r w:rsidR="00C94392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C94392" w:rsidRPr="00AF232D">
          <w:rPr>
            <w:rStyle w:val="ab"/>
            <w:rFonts w:hint="eastAsia"/>
            <w:noProof/>
          </w:rPr>
          <w:t>引言</w:t>
        </w:r>
        <w:r w:rsidR="00C94392">
          <w:rPr>
            <w:noProof/>
            <w:webHidden/>
          </w:rPr>
          <w:tab/>
        </w:r>
        <w:r w:rsidR="00C94392">
          <w:rPr>
            <w:noProof/>
            <w:webHidden/>
          </w:rPr>
          <w:fldChar w:fldCharType="begin"/>
        </w:r>
        <w:r w:rsidR="00C94392">
          <w:rPr>
            <w:noProof/>
            <w:webHidden/>
          </w:rPr>
          <w:instrText xml:space="preserve"> PAGEREF _Toc448859500 \h </w:instrText>
        </w:r>
        <w:r w:rsidR="00C94392">
          <w:rPr>
            <w:noProof/>
            <w:webHidden/>
          </w:rPr>
        </w:r>
        <w:r w:rsidR="00C94392">
          <w:rPr>
            <w:noProof/>
            <w:webHidden/>
          </w:rPr>
          <w:fldChar w:fldCharType="separate"/>
        </w:r>
        <w:r w:rsidR="00C94392">
          <w:rPr>
            <w:noProof/>
            <w:webHidden/>
          </w:rPr>
          <w:t>1</w:t>
        </w:r>
        <w:r w:rsidR="00C94392">
          <w:rPr>
            <w:noProof/>
            <w:webHidden/>
          </w:rPr>
          <w:fldChar w:fldCharType="end"/>
        </w:r>
      </w:hyperlink>
    </w:p>
    <w:p w14:paraId="7F875EE6" w14:textId="77777777" w:rsidR="00C94392" w:rsidRDefault="00E324ED">
      <w:pPr>
        <w:pStyle w:val="23"/>
        <w:rPr>
          <w:rFonts w:asciiTheme="minorHAnsi" w:eastAsiaTheme="minorEastAsia" w:hAnsiTheme="minorHAnsi" w:cstheme="minorBidi"/>
          <w:noProof/>
          <w:sz w:val="21"/>
        </w:rPr>
      </w:pPr>
      <w:hyperlink w:anchor="_Toc448859501" w:history="1">
        <w:r w:rsidR="00C94392" w:rsidRPr="00AF232D">
          <w:rPr>
            <w:rStyle w:val="ab"/>
            <w:rFonts w:hAnsi="宋体" w:cs="宋体"/>
            <w:noProof/>
          </w:rPr>
          <w:t>1.1</w:t>
        </w:r>
        <w:r w:rsidR="00C94392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C94392" w:rsidRPr="00AF232D">
          <w:rPr>
            <w:rStyle w:val="ab"/>
            <w:rFonts w:hint="eastAsia"/>
            <w:noProof/>
          </w:rPr>
          <w:t>编写目的</w:t>
        </w:r>
        <w:r w:rsidR="00C94392">
          <w:rPr>
            <w:noProof/>
            <w:webHidden/>
          </w:rPr>
          <w:tab/>
        </w:r>
        <w:r w:rsidR="00C94392">
          <w:rPr>
            <w:noProof/>
            <w:webHidden/>
          </w:rPr>
          <w:fldChar w:fldCharType="begin"/>
        </w:r>
        <w:r w:rsidR="00C94392">
          <w:rPr>
            <w:noProof/>
            <w:webHidden/>
          </w:rPr>
          <w:instrText xml:space="preserve"> PAGEREF _Toc448859501 \h </w:instrText>
        </w:r>
        <w:r w:rsidR="00C94392">
          <w:rPr>
            <w:noProof/>
            <w:webHidden/>
          </w:rPr>
        </w:r>
        <w:r w:rsidR="00C94392">
          <w:rPr>
            <w:noProof/>
            <w:webHidden/>
          </w:rPr>
          <w:fldChar w:fldCharType="separate"/>
        </w:r>
        <w:r w:rsidR="00C94392">
          <w:rPr>
            <w:noProof/>
            <w:webHidden/>
          </w:rPr>
          <w:t>1</w:t>
        </w:r>
        <w:r w:rsidR="00C94392">
          <w:rPr>
            <w:noProof/>
            <w:webHidden/>
          </w:rPr>
          <w:fldChar w:fldCharType="end"/>
        </w:r>
      </w:hyperlink>
    </w:p>
    <w:p w14:paraId="07508C14" w14:textId="77777777" w:rsidR="00C94392" w:rsidRDefault="00E324ED">
      <w:pPr>
        <w:pStyle w:val="23"/>
        <w:rPr>
          <w:rFonts w:asciiTheme="minorHAnsi" w:eastAsiaTheme="minorEastAsia" w:hAnsiTheme="minorHAnsi" w:cstheme="minorBidi"/>
          <w:noProof/>
          <w:sz w:val="21"/>
        </w:rPr>
      </w:pPr>
      <w:hyperlink w:anchor="_Toc448859502" w:history="1">
        <w:r w:rsidR="00C94392" w:rsidRPr="00AF232D">
          <w:rPr>
            <w:rStyle w:val="ab"/>
            <w:rFonts w:hAnsi="宋体" w:cs="宋体"/>
            <w:noProof/>
          </w:rPr>
          <w:t>1.2</w:t>
        </w:r>
        <w:r w:rsidR="00C94392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C94392" w:rsidRPr="00AF232D">
          <w:rPr>
            <w:rStyle w:val="ab"/>
            <w:rFonts w:hint="eastAsia"/>
            <w:noProof/>
          </w:rPr>
          <w:t>适用范围</w:t>
        </w:r>
        <w:r w:rsidR="00C94392">
          <w:rPr>
            <w:noProof/>
            <w:webHidden/>
          </w:rPr>
          <w:tab/>
        </w:r>
        <w:r w:rsidR="00C94392">
          <w:rPr>
            <w:noProof/>
            <w:webHidden/>
          </w:rPr>
          <w:fldChar w:fldCharType="begin"/>
        </w:r>
        <w:r w:rsidR="00C94392">
          <w:rPr>
            <w:noProof/>
            <w:webHidden/>
          </w:rPr>
          <w:instrText xml:space="preserve"> PAGEREF _Toc448859502 \h </w:instrText>
        </w:r>
        <w:r w:rsidR="00C94392">
          <w:rPr>
            <w:noProof/>
            <w:webHidden/>
          </w:rPr>
        </w:r>
        <w:r w:rsidR="00C94392">
          <w:rPr>
            <w:noProof/>
            <w:webHidden/>
          </w:rPr>
          <w:fldChar w:fldCharType="separate"/>
        </w:r>
        <w:r w:rsidR="00C94392">
          <w:rPr>
            <w:noProof/>
            <w:webHidden/>
          </w:rPr>
          <w:t>1</w:t>
        </w:r>
        <w:r w:rsidR="00C94392">
          <w:rPr>
            <w:noProof/>
            <w:webHidden/>
          </w:rPr>
          <w:fldChar w:fldCharType="end"/>
        </w:r>
      </w:hyperlink>
    </w:p>
    <w:p w14:paraId="381A8BBF" w14:textId="77777777" w:rsidR="00C94392" w:rsidRDefault="00E324ED">
      <w:pPr>
        <w:pStyle w:val="23"/>
        <w:rPr>
          <w:rFonts w:asciiTheme="minorHAnsi" w:eastAsiaTheme="minorEastAsia" w:hAnsiTheme="minorHAnsi" w:cstheme="minorBidi"/>
          <w:noProof/>
          <w:sz w:val="21"/>
        </w:rPr>
      </w:pPr>
      <w:hyperlink w:anchor="_Toc448859503" w:history="1">
        <w:r w:rsidR="00C94392" w:rsidRPr="00AF232D">
          <w:rPr>
            <w:rStyle w:val="ab"/>
            <w:rFonts w:hAnsi="宋体" w:cs="宋体"/>
            <w:noProof/>
          </w:rPr>
          <w:t>1.3</w:t>
        </w:r>
        <w:r w:rsidR="00C94392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C94392" w:rsidRPr="00AF232D">
          <w:rPr>
            <w:rStyle w:val="ab"/>
            <w:rFonts w:hint="eastAsia"/>
            <w:noProof/>
          </w:rPr>
          <w:t>术语定义</w:t>
        </w:r>
        <w:r w:rsidR="00C94392">
          <w:rPr>
            <w:noProof/>
            <w:webHidden/>
          </w:rPr>
          <w:tab/>
        </w:r>
        <w:r w:rsidR="00C94392">
          <w:rPr>
            <w:noProof/>
            <w:webHidden/>
          </w:rPr>
          <w:fldChar w:fldCharType="begin"/>
        </w:r>
        <w:r w:rsidR="00C94392">
          <w:rPr>
            <w:noProof/>
            <w:webHidden/>
          </w:rPr>
          <w:instrText xml:space="preserve"> PAGEREF _Toc448859503 \h </w:instrText>
        </w:r>
        <w:r w:rsidR="00C94392">
          <w:rPr>
            <w:noProof/>
            <w:webHidden/>
          </w:rPr>
        </w:r>
        <w:r w:rsidR="00C94392">
          <w:rPr>
            <w:noProof/>
            <w:webHidden/>
          </w:rPr>
          <w:fldChar w:fldCharType="separate"/>
        </w:r>
        <w:r w:rsidR="00C94392">
          <w:rPr>
            <w:noProof/>
            <w:webHidden/>
          </w:rPr>
          <w:t>1</w:t>
        </w:r>
        <w:r w:rsidR="00C94392">
          <w:rPr>
            <w:noProof/>
            <w:webHidden/>
          </w:rPr>
          <w:fldChar w:fldCharType="end"/>
        </w:r>
      </w:hyperlink>
    </w:p>
    <w:p w14:paraId="6D6FE5DE" w14:textId="77777777" w:rsidR="00C94392" w:rsidRDefault="00E324ED">
      <w:pPr>
        <w:pStyle w:val="1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448859504" w:history="1">
        <w:r w:rsidR="00C94392" w:rsidRPr="00AF232D">
          <w:rPr>
            <w:rStyle w:val="ab"/>
            <w:rFonts w:ascii="Arial" w:hAnsi="Arial" w:cs="宋体" w:hint="eastAsia"/>
            <w:noProof/>
          </w:rPr>
          <w:t>二、</w:t>
        </w:r>
        <w:r w:rsidR="00C94392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C94392" w:rsidRPr="00AF232D">
          <w:rPr>
            <w:rStyle w:val="ab"/>
            <w:rFonts w:hint="eastAsia"/>
            <w:noProof/>
          </w:rPr>
          <w:t>系统介绍</w:t>
        </w:r>
        <w:r w:rsidR="00C94392">
          <w:rPr>
            <w:noProof/>
            <w:webHidden/>
          </w:rPr>
          <w:tab/>
        </w:r>
        <w:r w:rsidR="00C94392">
          <w:rPr>
            <w:noProof/>
            <w:webHidden/>
          </w:rPr>
          <w:fldChar w:fldCharType="begin"/>
        </w:r>
        <w:r w:rsidR="00C94392">
          <w:rPr>
            <w:noProof/>
            <w:webHidden/>
          </w:rPr>
          <w:instrText xml:space="preserve"> PAGEREF _Toc448859504 \h </w:instrText>
        </w:r>
        <w:r w:rsidR="00C94392">
          <w:rPr>
            <w:noProof/>
            <w:webHidden/>
          </w:rPr>
        </w:r>
        <w:r w:rsidR="00C94392">
          <w:rPr>
            <w:noProof/>
            <w:webHidden/>
          </w:rPr>
          <w:fldChar w:fldCharType="separate"/>
        </w:r>
        <w:r w:rsidR="00C94392">
          <w:rPr>
            <w:noProof/>
            <w:webHidden/>
          </w:rPr>
          <w:t>1</w:t>
        </w:r>
        <w:r w:rsidR="00C94392">
          <w:rPr>
            <w:noProof/>
            <w:webHidden/>
          </w:rPr>
          <w:fldChar w:fldCharType="end"/>
        </w:r>
      </w:hyperlink>
    </w:p>
    <w:p w14:paraId="78D25A6D" w14:textId="77777777" w:rsidR="00C94392" w:rsidRDefault="00E324ED">
      <w:pPr>
        <w:pStyle w:val="23"/>
        <w:rPr>
          <w:rFonts w:asciiTheme="minorHAnsi" w:eastAsiaTheme="minorEastAsia" w:hAnsiTheme="minorHAnsi" w:cstheme="minorBidi"/>
          <w:noProof/>
          <w:sz w:val="21"/>
        </w:rPr>
      </w:pPr>
      <w:hyperlink w:anchor="_Toc448859505" w:history="1">
        <w:r w:rsidR="00C94392" w:rsidRPr="00AF232D">
          <w:rPr>
            <w:rStyle w:val="ab"/>
            <w:rFonts w:hAnsi="宋体" w:cs="宋体"/>
            <w:noProof/>
          </w:rPr>
          <w:t>2.1</w:t>
        </w:r>
        <w:r w:rsidR="00C94392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C94392" w:rsidRPr="00AF232D">
          <w:rPr>
            <w:rStyle w:val="ab"/>
            <w:rFonts w:hint="eastAsia"/>
            <w:noProof/>
          </w:rPr>
          <w:t>系统简介</w:t>
        </w:r>
        <w:r w:rsidR="00C94392">
          <w:rPr>
            <w:noProof/>
            <w:webHidden/>
          </w:rPr>
          <w:tab/>
        </w:r>
        <w:r w:rsidR="00C94392">
          <w:rPr>
            <w:noProof/>
            <w:webHidden/>
          </w:rPr>
          <w:fldChar w:fldCharType="begin"/>
        </w:r>
        <w:r w:rsidR="00C94392">
          <w:rPr>
            <w:noProof/>
            <w:webHidden/>
          </w:rPr>
          <w:instrText xml:space="preserve"> PAGEREF _Toc448859505 \h </w:instrText>
        </w:r>
        <w:r w:rsidR="00C94392">
          <w:rPr>
            <w:noProof/>
            <w:webHidden/>
          </w:rPr>
        </w:r>
        <w:r w:rsidR="00C94392">
          <w:rPr>
            <w:noProof/>
            <w:webHidden/>
          </w:rPr>
          <w:fldChar w:fldCharType="separate"/>
        </w:r>
        <w:r w:rsidR="00C94392">
          <w:rPr>
            <w:noProof/>
            <w:webHidden/>
          </w:rPr>
          <w:t>1</w:t>
        </w:r>
        <w:r w:rsidR="00C94392">
          <w:rPr>
            <w:noProof/>
            <w:webHidden/>
          </w:rPr>
          <w:fldChar w:fldCharType="end"/>
        </w:r>
      </w:hyperlink>
    </w:p>
    <w:p w14:paraId="38E3ED47" w14:textId="77777777" w:rsidR="00C94392" w:rsidRDefault="00E324ED">
      <w:pPr>
        <w:pStyle w:val="23"/>
        <w:rPr>
          <w:rFonts w:asciiTheme="minorHAnsi" w:eastAsiaTheme="minorEastAsia" w:hAnsiTheme="minorHAnsi" w:cstheme="minorBidi"/>
          <w:noProof/>
          <w:sz w:val="21"/>
        </w:rPr>
      </w:pPr>
      <w:hyperlink w:anchor="_Toc448859506" w:history="1">
        <w:r w:rsidR="00C94392" w:rsidRPr="00AF232D">
          <w:rPr>
            <w:rStyle w:val="ab"/>
            <w:rFonts w:hAnsi="宋体" w:cs="宋体"/>
            <w:noProof/>
          </w:rPr>
          <w:t>2.2</w:t>
        </w:r>
        <w:r w:rsidR="00C94392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C94392" w:rsidRPr="00AF232D">
          <w:rPr>
            <w:rStyle w:val="ab"/>
            <w:rFonts w:hint="eastAsia"/>
            <w:noProof/>
          </w:rPr>
          <w:t>系统架构</w:t>
        </w:r>
        <w:r w:rsidR="00C94392">
          <w:rPr>
            <w:noProof/>
            <w:webHidden/>
          </w:rPr>
          <w:tab/>
        </w:r>
        <w:r w:rsidR="00C94392">
          <w:rPr>
            <w:noProof/>
            <w:webHidden/>
          </w:rPr>
          <w:fldChar w:fldCharType="begin"/>
        </w:r>
        <w:r w:rsidR="00C94392">
          <w:rPr>
            <w:noProof/>
            <w:webHidden/>
          </w:rPr>
          <w:instrText xml:space="preserve"> PAGEREF _Toc448859506 \h </w:instrText>
        </w:r>
        <w:r w:rsidR="00C94392">
          <w:rPr>
            <w:noProof/>
            <w:webHidden/>
          </w:rPr>
        </w:r>
        <w:r w:rsidR="00C94392">
          <w:rPr>
            <w:noProof/>
            <w:webHidden/>
          </w:rPr>
          <w:fldChar w:fldCharType="separate"/>
        </w:r>
        <w:r w:rsidR="00C94392">
          <w:rPr>
            <w:noProof/>
            <w:webHidden/>
          </w:rPr>
          <w:t>2</w:t>
        </w:r>
        <w:r w:rsidR="00C94392">
          <w:rPr>
            <w:noProof/>
            <w:webHidden/>
          </w:rPr>
          <w:fldChar w:fldCharType="end"/>
        </w:r>
      </w:hyperlink>
    </w:p>
    <w:p w14:paraId="1B128301" w14:textId="77777777" w:rsidR="00C94392" w:rsidRDefault="00E324ED">
      <w:pPr>
        <w:pStyle w:val="23"/>
        <w:rPr>
          <w:rFonts w:asciiTheme="minorHAnsi" w:eastAsiaTheme="minorEastAsia" w:hAnsiTheme="minorHAnsi" w:cstheme="minorBidi"/>
          <w:noProof/>
          <w:sz w:val="21"/>
        </w:rPr>
      </w:pPr>
      <w:hyperlink w:anchor="_Toc448859507" w:history="1">
        <w:r w:rsidR="00C94392" w:rsidRPr="00AF232D">
          <w:rPr>
            <w:rStyle w:val="ab"/>
            <w:rFonts w:hAnsi="宋体" w:cs="宋体"/>
            <w:noProof/>
          </w:rPr>
          <w:t>2.3</w:t>
        </w:r>
        <w:r w:rsidR="00C94392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C94392" w:rsidRPr="00AF232D">
          <w:rPr>
            <w:rStyle w:val="ab"/>
            <w:rFonts w:hint="eastAsia"/>
            <w:noProof/>
          </w:rPr>
          <w:t>功能概述</w:t>
        </w:r>
        <w:r w:rsidR="00C94392">
          <w:rPr>
            <w:noProof/>
            <w:webHidden/>
          </w:rPr>
          <w:tab/>
        </w:r>
        <w:r w:rsidR="00C94392">
          <w:rPr>
            <w:noProof/>
            <w:webHidden/>
          </w:rPr>
          <w:fldChar w:fldCharType="begin"/>
        </w:r>
        <w:r w:rsidR="00C94392">
          <w:rPr>
            <w:noProof/>
            <w:webHidden/>
          </w:rPr>
          <w:instrText xml:space="preserve"> PAGEREF _Toc448859507 \h </w:instrText>
        </w:r>
        <w:r w:rsidR="00C94392">
          <w:rPr>
            <w:noProof/>
            <w:webHidden/>
          </w:rPr>
        </w:r>
        <w:r w:rsidR="00C94392">
          <w:rPr>
            <w:noProof/>
            <w:webHidden/>
          </w:rPr>
          <w:fldChar w:fldCharType="separate"/>
        </w:r>
        <w:r w:rsidR="00C94392">
          <w:rPr>
            <w:noProof/>
            <w:webHidden/>
          </w:rPr>
          <w:t>2</w:t>
        </w:r>
        <w:r w:rsidR="00C94392">
          <w:rPr>
            <w:noProof/>
            <w:webHidden/>
          </w:rPr>
          <w:fldChar w:fldCharType="end"/>
        </w:r>
      </w:hyperlink>
    </w:p>
    <w:p w14:paraId="30387868" w14:textId="77777777" w:rsidR="00C94392" w:rsidRDefault="00E324ED">
      <w:pPr>
        <w:pStyle w:val="1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448859508" w:history="1">
        <w:r w:rsidR="00C94392" w:rsidRPr="00AF232D">
          <w:rPr>
            <w:rStyle w:val="ab"/>
            <w:rFonts w:ascii="Arial" w:hAnsi="Arial" w:cs="宋体" w:hint="eastAsia"/>
            <w:noProof/>
          </w:rPr>
          <w:t>三、</w:t>
        </w:r>
        <w:r w:rsidR="00C94392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C94392" w:rsidRPr="00AF232D">
          <w:rPr>
            <w:rStyle w:val="ab"/>
            <w:rFonts w:hint="eastAsia"/>
            <w:noProof/>
          </w:rPr>
          <w:t>基本功能使用说明</w:t>
        </w:r>
        <w:r w:rsidR="00C94392">
          <w:rPr>
            <w:noProof/>
            <w:webHidden/>
          </w:rPr>
          <w:tab/>
        </w:r>
        <w:r w:rsidR="00C94392">
          <w:rPr>
            <w:noProof/>
            <w:webHidden/>
          </w:rPr>
          <w:fldChar w:fldCharType="begin"/>
        </w:r>
        <w:r w:rsidR="00C94392">
          <w:rPr>
            <w:noProof/>
            <w:webHidden/>
          </w:rPr>
          <w:instrText xml:space="preserve"> PAGEREF _Toc448859508 \h </w:instrText>
        </w:r>
        <w:r w:rsidR="00C94392">
          <w:rPr>
            <w:noProof/>
            <w:webHidden/>
          </w:rPr>
        </w:r>
        <w:r w:rsidR="00C94392">
          <w:rPr>
            <w:noProof/>
            <w:webHidden/>
          </w:rPr>
          <w:fldChar w:fldCharType="separate"/>
        </w:r>
        <w:r w:rsidR="00C94392">
          <w:rPr>
            <w:noProof/>
            <w:webHidden/>
          </w:rPr>
          <w:t>2</w:t>
        </w:r>
        <w:r w:rsidR="00C94392">
          <w:rPr>
            <w:noProof/>
            <w:webHidden/>
          </w:rPr>
          <w:fldChar w:fldCharType="end"/>
        </w:r>
      </w:hyperlink>
    </w:p>
    <w:p w14:paraId="01700CB8" w14:textId="77777777" w:rsidR="00C94392" w:rsidRDefault="00E324ED">
      <w:pPr>
        <w:pStyle w:val="23"/>
        <w:rPr>
          <w:rFonts w:asciiTheme="minorHAnsi" w:eastAsiaTheme="minorEastAsia" w:hAnsiTheme="minorHAnsi" w:cstheme="minorBidi"/>
          <w:noProof/>
          <w:sz w:val="21"/>
        </w:rPr>
      </w:pPr>
      <w:hyperlink w:anchor="_Toc448859509" w:history="1">
        <w:r w:rsidR="00C94392" w:rsidRPr="00AF232D">
          <w:rPr>
            <w:rStyle w:val="ab"/>
            <w:rFonts w:hAnsi="宋体" w:cs="宋体"/>
            <w:noProof/>
          </w:rPr>
          <w:t>3.1</w:t>
        </w:r>
        <w:r w:rsidR="00C94392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C94392" w:rsidRPr="00AF232D">
          <w:rPr>
            <w:rStyle w:val="ab"/>
            <w:rFonts w:hint="eastAsia"/>
            <w:noProof/>
          </w:rPr>
          <w:t>系统登录</w:t>
        </w:r>
        <w:r w:rsidR="00C94392">
          <w:rPr>
            <w:noProof/>
            <w:webHidden/>
          </w:rPr>
          <w:tab/>
        </w:r>
        <w:r w:rsidR="00C94392">
          <w:rPr>
            <w:noProof/>
            <w:webHidden/>
          </w:rPr>
          <w:fldChar w:fldCharType="begin"/>
        </w:r>
        <w:r w:rsidR="00C94392">
          <w:rPr>
            <w:noProof/>
            <w:webHidden/>
          </w:rPr>
          <w:instrText xml:space="preserve"> PAGEREF _Toc448859509 \h </w:instrText>
        </w:r>
        <w:r w:rsidR="00C94392">
          <w:rPr>
            <w:noProof/>
            <w:webHidden/>
          </w:rPr>
        </w:r>
        <w:r w:rsidR="00C94392">
          <w:rPr>
            <w:noProof/>
            <w:webHidden/>
          </w:rPr>
          <w:fldChar w:fldCharType="separate"/>
        </w:r>
        <w:r w:rsidR="00C94392">
          <w:rPr>
            <w:noProof/>
            <w:webHidden/>
          </w:rPr>
          <w:t>2</w:t>
        </w:r>
        <w:r w:rsidR="00C94392">
          <w:rPr>
            <w:noProof/>
            <w:webHidden/>
          </w:rPr>
          <w:fldChar w:fldCharType="end"/>
        </w:r>
      </w:hyperlink>
    </w:p>
    <w:p w14:paraId="42A4A7A4" w14:textId="77777777" w:rsidR="00C94392" w:rsidRDefault="00E324ED">
      <w:pPr>
        <w:pStyle w:val="32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448859510" w:history="1">
        <w:r w:rsidR="00C94392" w:rsidRPr="00AF232D">
          <w:rPr>
            <w:rStyle w:val="ab"/>
            <w:rFonts w:hAnsi="Arial" w:cs="宋体"/>
            <w:noProof/>
          </w:rPr>
          <w:t>3.1.1</w:t>
        </w:r>
        <w:r w:rsidR="00C94392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C94392" w:rsidRPr="00AF232D">
          <w:rPr>
            <w:rStyle w:val="ab"/>
            <w:rFonts w:hint="eastAsia"/>
            <w:noProof/>
          </w:rPr>
          <w:t>系统登录界面</w:t>
        </w:r>
        <w:r w:rsidR="00C94392">
          <w:rPr>
            <w:noProof/>
            <w:webHidden/>
          </w:rPr>
          <w:tab/>
        </w:r>
        <w:r w:rsidR="00C94392">
          <w:rPr>
            <w:noProof/>
            <w:webHidden/>
          </w:rPr>
          <w:fldChar w:fldCharType="begin"/>
        </w:r>
        <w:r w:rsidR="00C94392">
          <w:rPr>
            <w:noProof/>
            <w:webHidden/>
          </w:rPr>
          <w:instrText xml:space="preserve"> PAGEREF _Toc448859510 \h </w:instrText>
        </w:r>
        <w:r w:rsidR="00C94392">
          <w:rPr>
            <w:noProof/>
            <w:webHidden/>
          </w:rPr>
        </w:r>
        <w:r w:rsidR="00C94392">
          <w:rPr>
            <w:noProof/>
            <w:webHidden/>
          </w:rPr>
          <w:fldChar w:fldCharType="separate"/>
        </w:r>
        <w:r w:rsidR="00C94392">
          <w:rPr>
            <w:noProof/>
            <w:webHidden/>
          </w:rPr>
          <w:t>2</w:t>
        </w:r>
        <w:r w:rsidR="00C94392">
          <w:rPr>
            <w:noProof/>
            <w:webHidden/>
          </w:rPr>
          <w:fldChar w:fldCharType="end"/>
        </w:r>
      </w:hyperlink>
    </w:p>
    <w:p w14:paraId="41C00C48" w14:textId="77777777" w:rsidR="00C94392" w:rsidRDefault="00E324ED">
      <w:pPr>
        <w:pStyle w:val="32"/>
        <w:tabs>
          <w:tab w:val="left" w:pos="1697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448859511" w:history="1">
        <w:r w:rsidR="00C94392" w:rsidRPr="00AF232D">
          <w:rPr>
            <w:rStyle w:val="ab"/>
            <w:rFonts w:hAnsi="Arial" w:cs="宋体"/>
            <w:noProof/>
          </w:rPr>
          <w:t>3.1.2</w:t>
        </w:r>
        <w:r w:rsidR="00C94392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C94392" w:rsidRPr="00AF232D">
          <w:rPr>
            <w:rStyle w:val="ab"/>
            <w:rFonts w:hint="eastAsia"/>
            <w:noProof/>
          </w:rPr>
          <w:t>系统首页（可选）</w:t>
        </w:r>
        <w:r w:rsidR="00C94392">
          <w:rPr>
            <w:noProof/>
            <w:webHidden/>
          </w:rPr>
          <w:tab/>
        </w:r>
        <w:r w:rsidR="00C94392">
          <w:rPr>
            <w:noProof/>
            <w:webHidden/>
          </w:rPr>
          <w:fldChar w:fldCharType="begin"/>
        </w:r>
        <w:r w:rsidR="00C94392">
          <w:rPr>
            <w:noProof/>
            <w:webHidden/>
          </w:rPr>
          <w:instrText xml:space="preserve"> PAGEREF _Toc448859511 \h </w:instrText>
        </w:r>
        <w:r w:rsidR="00C94392">
          <w:rPr>
            <w:noProof/>
            <w:webHidden/>
          </w:rPr>
        </w:r>
        <w:r w:rsidR="00C94392">
          <w:rPr>
            <w:noProof/>
            <w:webHidden/>
          </w:rPr>
          <w:fldChar w:fldCharType="separate"/>
        </w:r>
        <w:r w:rsidR="00C94392">
          <w:rPr>
            <w:noProof/>
            <w:webHidden/>
          </w:rPr>
          <w:t>3</w:t>
        </w:r>
        <w:r w:rsidR="00C94392">
          <w:rPr>
            <w:noProof/>
            <w:webHidden/>
          </w:rPr>
          <w:fldChar w:fldCharType="end"/>
        </w:r>
      </w:hyperlink>
    </w:p>
    <w:p w14:paraId="7FA3F2F4" w14:textId="77777777" w:rsidR="00C94392" w:rsidRDefault="00E324ED">
      <w:pPr>
        <w:pStyle w:val="23"/>
        <w:rPr>
          <w:rFonts w:asciiTheme="minorHAnsi" w:eastAsiaTheme="minorEastAsia" w:hAnsiTheme="minorHAnsi" w:cstheme="minorBidi"/>
          <w:noProof/>
          <w:sz w:val="21"/>
        </w:rPr>
      </w:pPr>
      <w:hyperlink w:anchor="_Toc448859512" w:history="1">
        <w:r w:rsidR="00C94392" w:rsidRPr="00AF232D">
          <w:rPr>
            <w:rStyle w:val="ab"/>
            <w:rFonts w:hAnsi="宋体" w:cs="宋体"/>
            <w:noProof/>
          </w:rPr>
          <w:t>3.2</w:t>
        </w:r>
        <w:r w:rsidR="00C94392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C94392" w:rsidRPr="00AF232D">
          <w:rPr>
            <w:rStyle w:val="ab"/>
            <w:rFonts w:hint="eastAsia"/>
            <w:noProof/>
          </w:rPr>
          <w:t>账户管理</w:t>
        </w:r>
        <w:r w:rsidR="00C94392">
          <w:rPr>
            <w:noProof/>
            <w:webHidden/>
          </w:rPr>
          <w:tab/>
        </w:r>
        <w:r w:rsidR="00C94392">
          <w:rPr>
            <w:noProof/>
            <w:webHidden/>
          </w:rPr>
          <w:fldChar w:fldCharType="begin"/>
        </w:r>
        <w:r w:rsidR="00C94392">
          <w:rPr>
            <w:noProof/>
            <w:webHidden/>
          </w:rPr>
          <w:instrText xml:space="preserve"> PAGEREF _Toc448859512 \h </w:instrText>
        </w:r>
        <w:r w:rsidR="00C94392">
          <w:rPr>
            <w:noProof/>
            <w:webHidden/>
          </w:rPr>
        </w:r>
        <w:r w:rsidR="00C94392">
          <w:rPr>
            <w:noProof/>
            <w:webHidden/>
          </w:rPr>
          <w:fldChar w:fldCharType="separate"/>
        </w:r>
        <w:r w:rsidR="00C94392">
          <w:rPr>
            <w:noProof/>
            <w:webHidden/>
          </w:rPr>
          <w:t>4</w:t>
        </w:r>
        <w:r w:rsidR="00C94392">
          <w:rPr>
            <w:noProof/>
            <w:webHidden/>
          </w:rPr>
          <w:fldChar w:fldCharType="end"/>
        </w:r>
      </w:hyperlink>
    </w:p>
    <w:p w14:paraId="4FAC81D0" w14:textId="77777777" w:rsidR="00C94392" w:rsidRDefault="00E324ED">
      <w:pPr>
        <w:pStyle w:val="23"/>
        <w:rPr>
          <w:rFonts w:asciiTheme="minorHAnsi" w:eastAsiaTheme="minorEastAsia" w:hAnsiTheme="minorHAnsi" w:cstheme="minorBidi"/>
          <w:noProof/>
          <w:sz w:val="21"/>
        </w:rPr>
      </w:pPr>
      <w:hyperlink w:anchor="_Toc448859513" w:history="1">
        <w:r w:rsidR="00C94392" w:rsidRPr="00AF232D">
          <w:rPr>
            <w:rStyle w:val="ab"/>
            <w:rFonts w:hAnsi="宋体" w:cs="宋体"/>
            <w:noProof/>
          </w:rPr>
          <w:t>3.3</w:t>
        </w:r>
        <w:r w:rsidR="00C94392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C94392" w:rsidRPr="00AF232D">
          <w:rPr>
            <w:rStyle w:val="ab"/>
            <w:rFonts w:hint="eastAsia"/>
            <w:noProof/>
          </w:rPr>
          <w:t>系统设置（可选）</w:t>
        </w:r>
        <w:r w:rsidR="00C94392">
          <w:rPr>
            <w:noProof/>
            <w:webHidden/>
          </w:rPr>
          <w:tab/>
        </w:r>
        <w:r w:rsidR="00C94392">
          <w:rPr>
            <w:noProof/>
            <w:webHidden/>
          </w:rPr>
          <w:fldChar w:fldCharType="begin"/>
        </w:r>
        <w:r w:rsidR="00C94392">
          <w:rPr>
            <w:noProof/>
            <w:webHidden/>
          </w:rPr>
          <w:instrText xml:space="preserve"> PAGEREF _Toc448859513 \h </w:instrText>
        </w:r>
        <w:r w:rsidR="00C94392">
          <w:rPr>
            <w:noProof/>
            <w:webHidden/>
          </w:rPr>
        </w:r>
        <w:r w:rsidR="00C94392">
          <w:rPr>
            <w:noProof/>
            <w:webHidden/>
          </w:rPr>
          <w:fldChar w:fldCharType="separate"/>
        </w:r>
        <w:r w:rsidR="00C94392">
          <w:rPr>
            <w:noProof/>
            <w:webHidden/>
          </w:rPr>
          <w:t>4</w:t>
        </w:r>
        <w:r w:rsidR="00C94392">
          <w:rPr>
            <w:noProof/>
            <w:webHidden/>
          </w:rPr>
          <w:fldChar w:fldCharType="end"/>
        </w:r>
      </w:hyperlink>
    </w:p>
    <w:p w14:paraId="27FCD61D" w14:textId="77777777" w:rsidR="00C94392" w:rsidRDefault="00E324ED">
      <w:pPr>
        <w:pStyle w:val="23"/>
        <w:rPr>
          <w:rFonts w:asciiTheme="minorHAnsi" w:eastAsiaTheme="minorEastAsia" w:hAnsiTheme="minorHAnsi" w:cstheme="minorBidi"/>
          <w:noProof/>
          <w:sz w:val="21"/>
        </w:rPr>
      </w:pPr>
      <w:hyperlink w:anchor="_Toc448859514" w:history="1">
        <w:r w:rsidR="00C94392" w:rsidRPr="00AF232D">
          <w:rPr>
            <w:rStyle w:val="ab"/>
            <w:rFonts w:hAnsi="宋体" w:cs="宋体"/>
            <w:noProof/>
          </w:rPr>
          <w:t>3.4</w:t>
        </w:r>
        <w:r w:rsidR="00C94392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C94392" w:rsidRPr="00AF232D">
          <w:rPr>
            <w:rStyle w:val="ab"/>
            <w:rFonts w:hint="eastAsia"/>
            <w:noProof/>
          </w:rPr>
          <w:t>退出系统</w:t>
        </w:r>
        <w:r w:rsidR="00C94392">
          <w:rPr>
            <w:noProof/>
            <w:webHidden/>
          </w:rPr>
          <w:tab/>
        </w:r>
        <w:r w:rsidR="00C94392">
          <w:rPr>
            <w:noProof/>
            <w:webHidden/>
          </w:rPr>
          <w:fldChar w:fldCharType="begin"/>
        </w:r>
        <w:r w:rsidR="00C94392">
          <w:rPr>
            <w:noProof/>
            <w:webHidden/>
          </w:rPr>
          <w:instrText xml:space="preserve"> PAGEREF _Toc448859514 \h </w:instrText>
        </w:r>
        <w:r w:rsidR="00C94392">
          <w:rPr>
            <w:noProof/>
            <w:webHidden/>
          </w:rPr>
        </w:r>
        <w:r w:rsidR="00C94392">
          <w:rPr>
            <w:noProof/>
            <w:webHidden/>
          </w:rPr>
          <w:fldChar w:fldCharType="separate"/>
        </w:r>
        <w:r w:rsidR="00C94392">
          <w:rPr>
            <w:noProof/>
            <w:webHidden/>
          </w:rPr>
          <w:t>4</w:t>
        </w:r>
        <w:r w:rsidR="00C94392">
          <w:rPr>
            <w:noProof/>
            <w:webHidden/>
          </w:rPr>
          <w:fldChar w:fldCharType="end"/>
        </w:r>
      </w:hyperlink>
    </w:p>
    <w:p w14:paraId="29AEF04D" w14:textId="77777777" w:rsidR="00C94392" w:rsidRDefault="00E324ED">
      <w:pPr>
        <w:pStyle w:val="1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448859515" w:history="1">
        <w:r w:rsidR="00C94392" w:rsidRPr="00AF232D">
          <w:rPr>
            <w:rStyle w:val="ab"/>
            <w:rFonts w:ascii="Arial" w:hAnsi="Arial" w:cs="宋体" w:hint="eastAsia"/>
            <w:noProof/>
          </w:rPr>
          <w:t>四、</w:t>
        </w:r>
        <w:r w:rsidR="00C94392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C94392" w:rsidRPr="00AF232D">
          <w:rPr>
            <w:rStyle w:val="ab"/>
            <w:rFonts w:hint="eastAsia"/>
            <w:noProof/>
          </w:rPr>
          <w:t>主要功能使用说明</w:t>
        </w:r>
        <w:r w:rsidR="00C94392">
          <w:rPr>
            <w:noProof/>
            <w:webHidden/>
          </w:rPr>
          <w:tab/>
        </w:r>
        <w:r w:rsidR="00C94392">
          <w:rPr>
            <w:noProof/>
            <w:webHidden/>
          </w:rPr>
          <w:fldChar w:fldCharType="begin"/>
        </w:r>
        <w:r w:rsidR="00C94392">
          <w:rPr>
            <w:noProof/>
            <w:webHidden/>
          </w:rPr>
          <w:instrText xml:space="preserve"> PAGEREF _Toc448859515 \h </w:instrText>
        </w:r>
        <w:r w:rsidR="00C94392">
          <w:rPr>
            <w:noProof/>
            <w:webHidden/>
          </w:rPr>
        </w:r>
        <w:r w:rsidR="00C94392">
          <w:rPr>
            <w:noProof/>
            <w:webHidden/>
          </w:rPr>
          <w:fldChar w:fldCharType="separate"/>
        </w:r>
        <w:r w:rsidR="00C94392">
          <w:rPr>
            <w:noProof/>
            <w:webHidden/>
          </w:rPr>
          <w:t>5</w:t>
        </w:r>
        <w:r w:rsidR="00C94392">
          <w:rPr>
            <w:noProof/>
            <w:webHidden/>
          </w:rPr>
          <w:fldChar w:fldCharType="end"/>
        </w:r>
      </w:hyperlink>
    </w:p>
    <w:p w14:paraId="374584AD" w14:textId="77777777" w:rsidR="00C94392" w:rsidRDefault="00E324ED">
      <w:pPr>
        <w:pStyle w:val="1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448859516" w:history="1">
        <w:r w:rsidR="00C94392" w:rsidRPr="00AF232D">
          <w:rPr>
            <w:rStyle w:val="ab"/>
            <w:rFonts w:ascii="Arial" w:hAnsi="Arial" w:cs="宋体" w:hint="eastAsia"/>
            <w:noProof/>
          </w:rPr>
          <w:t>五、</w:t>
        </w:r>
        <w:r w:rsidR="00C94392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C94392" w:rsidRPr="00AF232D">
          <w:rPr>
            <w:rStyle w:val="ab"/>
            <w:rFonts w:hint="eastAsia"/>
            <w:noProof/>
          </w:rPr>
          <w:t>附录</w:t>
        </w:r>
        <w:r w:rsidR="00C94392">
          <w:rPr>
            <w:noProof/>
            <w:webHidden/>
          </w:rPr>
          <w:tab/>
        </w:r>
        <w:r w:rsidR="00C94392">
          <w:rPr>
            <w:noProof/>
            <w:webHidden/>
          </w:rPr>
          <w:fldChar w:fldCharType="begin"/>
        </w:r>
        <w:r w:rsidR="00C94392">
          <w:rPr>
            <w:noProof/>
            <w:webHidden/>
          </w:rPr>
          <w:instrText xml:space="preserve"> PAGEREF _Toc448859516 \h </w:instrText>
        </w:r>
        <w:r w:rsidR="00C94392">
          <w:rPr>
            <w:noProof/>
            <w:webHidden/>
          </w:rPr>
        </w:r>
        <w:r w:rsidR="00C94392">
          <w:rPr>
            <w:noProof/>
            <w:webHidden/>
          </w:rPr>
          <w:fldChar w:fldCharType="separate"/>
        </w:r>
        <w:r w:rsidR="00C94392">
          <w:rPr>
            <w:noProof/>
            <w:webHidden/>
          </w:rPr>
          <w:t>5</w:t>
        </w:r>
        <w:r w:rsidR="00C94392">
          <w:rPr>
            <w:noProof/>
            <w:webHidden/>
          </w:rPr>
          <w:fldChar w:fldCharType="end"/>
        </w:r>
      </w:hyperlink>
    </w:p>
    <w:p w14:paraId="1AE5B608" w14:textId="77777777" w:rsidR="003D79E1" w:rsidRPr="0078333C" w:rsidRDefault="004B4498">
      <w:pPr>
        <w:sectPr w:rsidR="003D79E1" w:rsidRPr="0078333C"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  <w:r>
        <w:fldChar w:fldCharType="end"/>
      </w:r>
    </w:p>
    <w:p w14:paraId="7984FEE9" w14:textId="77777777" w:rsidR="00122A5C" w:rsidRDefault="00122A5C" w:rsidP="00122A5C">
      <w:pPr>
        <w:pStyle w:val="1"/>
      </w:pPr>
      <w:bookmarkStart w:id="5" w:name="_Toc21180"/>
      <w:bookmarkStart w:id="6" w:name="_Toc447133598"/>
      <w:bookmarkStart w:id="7" w:name="_Toc448859500"/>
      <w:r>
        <w:lastRenderedPageBreak/>
        <w:t>引言</w:t>
      </w:r>
      <w:bookmarkEnd w:id="5"/>
      <w:bookmarkEnd w:id="6"/>
      <w:bookmarkEnd w:id="7"/>
    </w:p>
    <w:p w14:paraId="7E341EB6" w14:textId="77777777" w:rsidR="00122A5C" w:rsidRDefault="009D3EEC" w:rsidP="00122A5C">
      <w:pPr>
        <w:pStyle w:val="20"/>
        <w:tabs>
          <w:tab w:val="left" w:pos="420"/>
        </w:tabs>
      </w:pPr>
      <w:bookmarkStart w:id="8" w:name="_Toc447133599"/>
      <w:bookmarkStart w:id="9" w:name="_Toc448859501"/>
      <w:r>
        <w:rPr>
          <w:rFonts w:hint="eastAsia"/>
        </w:rPr>
        <w:t>编写</w:t>
      </w:r>
      <w:r w:rsidR="00122A5C">
        <w:rPr>
          <w:rFonts w:hint="eastAsia"/>
        </w:rPr>
        <w:t>目的</w:t>
      </w:r>
      <w:bookmarkEnd w:id="8"/>
      <w:bookmarkEnd w:id="9"/>
    </w:p>
    <w:p w14:paraId="308B25E0" w14:textId="77777777" w:rsidR="00122A5C" w:rsidRPr="00C67EA9" w:rsidRDefault="00122A5C" w:rsidP="00122A5C">
      <w:pPr>
        <w:pStyle w:val="-"/>
        <w:ind w:firstLine="480"/>
        <w:rPr>
          <w:i/>
          <w:color w:val="0070C0"/>
        </w:rPr>
      </w:pPr>
      <w:r w:rsidRPr="00865CE5">
        <w:t>本手册对</w:t>
      </w:r>
      <w:r w:rsidRPr="006126B3">
        <w:rPr>
          <w:i/>
          <w:color w:val="0070C0"/>
        </w:rPr>
        <w:t>XX</w:t>
      </w:r>
      <w:r w:rsidRPr="00865CE5">
        <w:t>系统用户使用进行规范性说明，以及系统使用过程中应注意的一些问题</w:t>
      </w:r>
      <w:r w:rsidRPr="00865CE5">
        <w:rPr>
          <w:rFonts w:hint="eastAsia"/>
        </w:rPr>
        <w:t>。</w:t>
      </w:r>
      <w:r w:rsidRPr="00865CE5">
        <w:t>使用本系统的有关用户可参照此手册进行相关操作</w:t>
      </w:r>
      <w:r w:rsidRPr="00865CE5">
        <w:rPr>
          <w:rFonts w:hint="eastAsia"/>
        </w:rPr>
        <w:t>，</w:t>
      </w:r>
      <w:r w:rsidRPr="00865CE5">
        <w:t>以便更快的熟悉掌握系统使用方法，提高工作效率。</w:t>
      </w:r>
    </w:p>
    <w:p w14:paraId="6538E2A8" w14:textId="77777777" w:rsidR="00122A5C" w:rsidRDefault="00122A5C" w:rsidP="00122A5C">
      <w:pPr>
        <w:pStyle w:val="20"/>
        <w:tabs>
          <w:tab w:val="left" w:pos="420"/>
        </w:tabs>
      </w:pPr>
      <w:bookmarkStart w:id="10" w:name="_Toc4512"/>
      <w:bookmarkStart w:id="11" w:name="_Toc447133601"/>
      <w:bookmarkStart w:id="12" w:name="_Toc448859502"/>
      <w:r>
        <w:t>适用范围</w:t>
      </w:r>
      <w:bookmarkEnd w:id="10"/>
      <w:bookmarkEnd w:id="11"/>
      <w:bookmarkEnd w:id="12"/>
    </w:p>
    <w:p w14:paraId="525C3088" w14:textId="77777777" w:rsidR="00122A5C" w:rsidRPr="00C67EA9" w:rsidRDefault="00122A5C" w:rsidP="00865CE5">
      <w:pPr>
        <w:pStyle w:val="-"/>
        <w:ind w:firstLine="480"/>
        <w:rPr>
          <w:i/>
          <w:color w:val="0070C0"/>
        </w:rPr>
      </w:pPr>
      <w:bookmarkStart w:id="13" w:name="_Toc26947"/>
      <w:r w:rsidRPr="00865CE5">
        <w:t>本</w:t>
      </w:r>
      <w:r w:rsidRPr="00865CE5">
        <w:rPr>
          <w:rFonts w:hint="eastAsia"/>
        </w:rPr>
        <w:t>手册</w:t>
      </w:r>
      <w:r w:rsidR="00C67EA9" w:rsidRPr="00865CE5">
        <w:rPr>
          <w:rFonts w:hint="eastAsia"/>
        </w:rPr>
        <w:t>适用</w:t>
      </w:r>
      <w:r w:rsidR="00865CE5" w:rsidRPr="00865CE5">
        <w:rPr>
          <w:rFonts w:hint="eastAsia"/>
        </w:rPr>
        <w:t>于</w:t>
      </w:r>
      <w:r w:rsidRPr="006126B3">
        <w:rPr>
          <w:i/>
          <w:color w:val="0070C0"/>
        </w:rPr>
        <w:t>XX系统</w:t>
      </w:r>
      <w:r w:rsidRPr="00C67EA9">
        <w:rPr>
          <w:rFonts w:hint="eastAsia"/>
          <w:i/>
          <w:color w:val="0070C0"/>
        </w:rPr>
        <w:t>使用人员</w:t>
      </w:r>
      <w:r w:rsidRPr="00C67EA9">
        <w:rPr>
          <w:i/>
          <w:color w:val="0070C0"/>
        </w:rPr>
        <w:t>。</w:t>
      </w:r>
    </w:p>
    <w:p w14:paraId="35BEA1A8" w14:textId="3B7E0448" w:rsidR="00122A5C" w:rsidRDefault="00122A5C" w:rsidP="00122A5C">
      <w:pPr>
        <w:pStyle w:val="20"/>
        <w:tabs>
          <w:tab w:val="left" w:pos="420"/>
        </w:tabs>
      </w:pPr>
      <w:bookmarkStart w:id="14" w:name="_Toc447133602"/>
      <w:bookmarkStart w:id="15" w:name="_Toc448859503"/>
      <w:r>
        <w:t>术语</w:t>
      </w:r>
      <w:bookmarkEnd w:id="13"/>
      <w:r>
        <w:rPr>
          <w:rFonts w:hint="eastAsia"/>
        </w:rPr>
        <w:t>定义</w:t>
      </w:r>
      <w:bookmarkEnd w:id="14"/>
      <w:bookmarkEnd w:id="15"/>
    </w:p>
    <w:p w14:paraId="6D4C721C" w14:textId="77777777" w:rsidR="00122A5C" w:rsidRPr="00BA7319" w:rsidRDefault="00122A5C" w:rsidP="00BA7319">
      <w:pPr>
        <w:pStyle w:val="-"/>
        <w:ind w:firstLine="480"/>
        <w:rPr>
          <w:i/>
          <w:color w:val="0070C0"/>
        </w:rPr>
      </w:pPr>
      <w:r>
        <w:rPr>
          <w:i/>
          <w:color w:val="0070C0"/>
        </w:rPr>
        <w:t>对</w:t>
      </w:r>
      <w:r w:rsidRPr="006126B3">
        <w:rPr>
          <w:i/>
          <w:color w:val="0070C0"/>
        </w:rPr>
        <w:t>XX系统</w:t>
      </w:r>
      <w:r>
        <w:rPr>
          <w:i/>
          <w:color w:val="0070C0"/>
        </w:rPr>
        <w:t>中出现的术语</w:t>
      </w:r>
      <w:r>
        <w:rPr>
          <w:rFonts w:hint="eastAsia"/>
          <w:i/>
          <w:color w:val="0070C0"/>
        </w:rPr>
        <w:t>、</w:t>
      </w:r>
      <w:r>
        <w:rPr>
          <w:i/>
          <w:color w:val="0070C0"/>
        </w:rPr>
        <w:t>缩略语进行解释说明</w:t>
      </w:r>
      <w:r>
        <w:rPr>
          <w:rFonts w:hint="eastAsia"/>
          <w:i/>
          <w:color w:val="0070C0"/>
        </w:rPr>
        <w:t>。</w:t>
      </w:r>
    </w:p>
    <w:p w14:paraId="28C29256" w14:textId="77777777" w:rsidR="000E5C4D" w:rsidRPr="00865CE5" w:rsidRDefault="000E5C4D" w:rsidP="000E5C4D">
      <w:pPr>
        <w:pStyle w:val="a5"/>
        <w:keepNext/>
      </w:pPr>
      <w:r w:rsidRPr="00865CE5">
        <w:t>表</w:t>
      </w:r>
      <w:r w:rsidR="00E324ED">
        <w:fldChar w:fldCharType="begin"/>
      </w:r>
      <w:r w:rsidR="00E324ED">
        <w:instrText xml:space="preserve"> STYLEREF 2 \s </w:instrText>
      </w:r>
      <w:r w:rsidR="00E324ED">
        <w:fldChar w:fldCharType="separate"/>
      </w:r>
      <w:r w:rsidRPr="00865CE5">
        <w:rPr>
          <w:noProof/>
        </w:rPr>
        <w:t>1.3</w:t>
      </w:r>
      <w:r w:rsidR="00E324ED">
        <w:rPr>
          <w:noProof/>
        </w:rPr>
        <w:fldChar w:fldCharType="end"/>
      </w:r>
      <w:r w:rsidRPr="00865CE5">
        <w:noBreakHyphen/>
      </w:r>
      <w:r w:rsidR="00E324ED">
        <w:fldChar w:fldCharType="begin"/>
      </w:r>
      <w:r w:rsidR="00E324ED">
        <w:instrText xml:space="preserve"> SEQ </w:instrText>
      </w:r>
      <w:r w:rsidR="00E324ED">
        <w:instrText>表格</w:instrText>
      </w:r>
      <w:r w:rsidR="00E324ED">
        <w:instrText xml:space="preserve"> \* ARABIC \s 2 </w:instrText>
      </w:r>
      <w:r w:rsidR="00E324ED">
        <w:fldChar w:fldCharType="separate"/>
      </w:r>
      <w:r w:rsidRPr="00865CE5">
        <w:rPr>
          <w:noProof/>
        </w:rPr>
        <w:t>1</w:t>
      </w:r>
      <w:r w:rsidR="00E324ED">
        <w:rPr>
          <w:noProof/>
        </w:rPr>
        <w:fldChar w:fldCharType="end"/>
      </w:r>
      <w:r w:rsidRPr="00865CE5">
        <w:rPr>
          <w:rFonts w:hint="eastAsia"/>
        </w:rPr>
        <w:t>术</w:t>
      </w:r>
      <w:r w:rsidRPr="00865CE5">
        <w:t>语说</w:t>
      </w:r>
      <w:r w:rsidRPr="00865CE5">
        <w:rPr>
          <w:rFonts w:hint="eastAsia"/>
        </w:rPr>
        <w:t>明</w:t>
      </w:r>
    </w:p>
    <w:tbl>
      <w:tblPr>
        <w:tblW w:w="83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9"/>
        <w:gridCol w:w="5511"/>
      </w:tblGrid>
      <w:tr w:rsidR="00122A5C" w:rsidRPr="00F218CF" w14:paraId="4399B832" w14:textId="77777777" w:rsidTr="00343954">
        <w:trPr>
          <w:trHeight w:val="448"/>
          <w:tblHeader/>
          <w:jc w:val="center"/>
        </w:trPr>
        <w:tc>
          <w:tcPr>
            <w:tcW w:w="2849" w:type="dxa"/>
            <w:shd w:val="clear" w:color="auto" w:fill="C0C0C0"/>
            <w:vAlign w:val="center"/>
          </w:tcPr>
          <w:p w14:paraId="4B74B1F3" w14:textId="77777777" w:rsidR="00122A5C" w:rsidRPr="00865CE5" w:rsidRDefault="00122A5C" w:rsidP="00343954">
            <w:pPr>
              <w:pStyle w:val="ae"/>
              <w:rPr>
                <w:b/>
              </w:rPr>
            </w:pPr>
            <w:r w:rsidRPr="00865CE5">
              <w:rPr>
                <w:rFonts w:hint="eastAsia"/>
                <w:b/>
              </w:rPr>
              <w:t>术语、缩略语</w:t>
            </w:r>
          </w:p>
        </w:tc>
        <w:tc>
          <w:tcPr>
            <w:tcW w:w="5511" w:type="dxa"/>
            <w:shd w:val="clear" w:color="auto" w:fill="C0C0C0"/>
            <w:vAlign w:val="center"/>
          </w:tcPr>
          <w:p w14:paraId="56DBA6C5" w14:textId="77777777" w:rsidR="00122A5C" w:rsidRPr="00865CE5" w:rsidRDefault="00122A5C" w:rsidP="00343954">
            <w:pPr>
              <w:pStyle w:val="ae"/>
              <w:rPr>
                <w:b/>
              </w:rPr>
            </w:pPr>
            <w:r w:rsidRPr="00865CE5">
              <w:rPr>
                <w:rFonts w:hint="eastAsia"/>
                <w:b/>
              </w:rPr>
              <w:t>说明性定义</w:t>
            </w:r>
          </w:p>
        </w:tc>
      </w:tr>
      <w:tr w:rsidR="00122A5C" w:rsidRPr="00F218CF" w14:paraId="5F4BFBE7" w14:textId="77777777" w:rsidTr="00343954">
        <w:trPr>
          <w:trHeight w:val="92"/>
          <w:jc w:val="center"/>
        </w:trPr>
        <w:tc>
          <w:tcPr>
            <w:tcW w:w="2849" w:type="dxa"/>
            <w:vAlign w:val="center"/>
          </w:tcPr>
          <w:p w14:paraId="7B3C2DD4" w14:textId="77777777" w:rsidR="00122A5C" w:rsidRPr="00F218CF" w:rsidRDefault="00122A5C" w:rsidP="00343954">
            <w:pPr>
              <w:pStyle w:val="ae"/>
            </w:pPr>
          </w:p>
        </w:tc>
        <w:tc>
          <w:tcPr>
            <w:tcW w:w="5511" w:type="dxa"/>
            <w:vAlign w:val="center"/>
          </w:tcPr>
          <w:p w14:paraId="4EB70BC9" w14:textId="77777777" w:rsidR="00122A5C" w:rsidRPr="00F218CF" w:rsidRDefault="00122A5C" w:rsidP="00343954">
            <w:pPr>
              <w:pStyle w:val="ae"/>
            </w:pPr>
          </w:p>
        </w:tc>
      </w:tr>
      <w:tr w:rsidR="00122A5C" w:rsidRPr="00F218CF" w14:paraId="58B9DDD9" w14:textId="77777777" w:rsidTr="00343954">
        <w:trPr>
          <w:trHeight w:val="237"/>
          <w:jc w:val="center"/>
        </w:trPr>
        <w:tc>
          <w:tcPr>
            <w:tcW w:w="2849" w:type="dxa"/>
            <w:vAlign w:val="center"/>
          </w:tcPr>
          <w:p w14:paraId="010BBD9D" w14:textId="77777777" w:rsidR="00122A5C" w:rsidRPr="00F218CF" w:rsidRDefault="00122A5C" w:rsidP="00343954">
            <w:pPr>
              <w:pStyle w:val="ae"/>
            </w:pPr>
          </w:p>
        </w:tc>
        <w:tc>
          <w:tcPr>
            <w:tcW w:w="5511" w:type="dxa"/>
            <w:vAlign w:val="center"/>
          </w:tcPr>
          <w:p w14:paraId="3A75EAB4" w14:textId="77777777" w:rsidR="00122A5C" w:rsidRPr="00F218CF" w:rsidRDefault="00122A5C" w:rsidP="00343954">
            <w:pPr>
              <w:pStyle w:val="ae"/>
            </w:pPr>
          </w:p>
        </w:tc>
      </w:tr>
      <w:tr w:rsidR="00122A5C" w:rsidRPr="00F218CF" w14:paraId="2762CE6B" w14:textId="77777777" w:rsidTr="00343954">
        <w:trPr>
          <w:trHeight w:val="228"/>
          <w:jc w:val="center"/>
        </w:trPr>
        <w:tc>
          <w:tcPr>
            <w:tcW w:w="2849" w:type="dxa"/>
            <w:vAlign w:val="center"/>
          </w:tcPr>
          <w:p w14:paraId="6D80A6B2" w14:textId="77777777" w:rsidR="00122A5C" w:rsidRPr="00F218CF" w:rsidRDefault="00122A5C" w:rsidP="00343954">
            <w:pPr>
              <w:pStyle w:val="ae"/>
            </w:pPr>
          </w:p>
        </w:tc>
        <w:tc>
          <w:tcPr>
            <w:tcW w:w="5511" w:type="dxa"/>
            <w:vAlign w:val="center"/>
          </w:tcPr>
          <w:p w14:paraId="7B87E4D6" w14:textId="77777777" w:rsidR="00122A5C" w:rsidRPr="00F218CF" w:rsidRDefault="00122A5C" w:rsidP="00343954">
            <w:pPr>
              <w:pStyle w:val="ae"/>
            </w:pPr>
          </w:p>
        </w:tc>
      </w:tr>
      <w:tr w:rsidR="00122A5C" w:rsidRPr="00F218CF" w14:paraId="1FE2D38D" w14:textId="77777777" w:rsidTr="00343954">
        <w:trPr>
          <w:trHeight w:val="373"/>
          <w:jc w:val="center"/>
        </w:trPr>
        <w:tc>
          <w:tcPr>
            <w:tcW w:w="2849" w:type="dxa"/>
            <w:vAlign w:val="center"/>
          </w:tcPr>
          <w:p w14:paraId="1495AF46" w14:textId="77777777" w:rsidR="00122A5C" w:rsidRPr="00F218CF" w:rsidRDefault="00122A5C" w:rsidP="00343954">
            <w:pPr>
              <w:pStyle w:val="ae"/>
            </w:pPr>
          </w:p>
        </w:tc>
        <w:tc>
          <w:tcPr>
            <w:tcW w:w="5511" w:type="dxa"/>
            <w:vAlign w:val="center"/>
          </w:tcPr>
          <w:p w14:paraId="4D71C015" w14:textId="77777777" w:rsidR="00122A5C" w:rsidRPr="00F218CF" w:rsidRDefault="00122A5C" w:rsidP="00343954">
            <w:pPr>
              <w:pStyle w:val="ae"/>
            </w:pPr>
          </w:p>
        </w:tc>
      </w:tr>
    </w:tbl>
    <w:p w14:paraId="5BDA8D9B" w14:textId="77777777" w:rsidR="00122A5C" w:rsidRDefault="00122A5C" w:rsidP="00122A5C">
      <w:pPr>
        <w:pStyle w:val="1"/>
      </w:pPr>
      <w:bookmarkStart w:id="16" w:name="_Toc447133603"/>
      <w:bookmarkStart w:id="17" w:name="_Toc448859504"/>
      <w:r>
        <w:rPr>
          <w:rFonts w:hint="eastAsia"/>
        </w:rPr>
        <w:t>系统</w:t>
      </w:r>
      <w:bookmarkEnd w:id="16"/>
      <w:r w:rsidR="00032891">
        <w:rPr>
          <w:rFonts w:hint="eastAsia"/>
        </w:rPr>
        <w:t>介绍</w:t>
      </w:r>
      <w:bookmarkEnd w:id="17"/>
    </w:p>
    <w:p w14:paraId="6A7754CA" w14:textId="77777777" w:rsidR="009D3EEC" w:rsidRDefault="009D3EEC" w:rsidP="009D3EEC">
      <w:pPr>
        <w:pStyle w:val="20"/>
        <w:tabs>
          <w:tab w:val="left" w:pos="420"/>
        </w:tabs>
      </w:pPr>
      <w:bookmarkStart w:id="18" w:name="_Toc447133600"/>
      <w:bookmarkStart w:id="19" w:name="_Toc448859505"/>
      <w:bookmarkStart w:id="20" w:name="_Toc447133604"/>
      <w:r>
        <w:rPr>
          <w:rFonts w:hint="eastAsia"/>
        </w:rPr>
        <w:t>系统</w:t>
      </w:r>
      <w:bookmarkEnd w:id="18"/>
      <w:r w:rsidR="00AA0229">
        <w:rPr>
          <w:rFonts w:hint="eastAsia"/>
        </w:rPr>
        <w:t>简介</w:t>
      </w:r>
      <w:bookmarkEnd w:id="19"/>
    </w:p>
    <w:p w14:paraId="7EFCAF48" w14:textId="77777777" w:rsidR="009D3EEC" w:rsidRDefault="000E5C4D" w:rsidP="009D3EEC">
      <w:pPr>
        <w:pStyle w:val="-"/>
        <w:ind w:firstLine="480"/>
        <w:jc w:val="left"/>
      </w:pPr>
      <w:r>
        <w:rPr>
          <w:rFonts w:hint="eastAsia"/>
          <w:i/>
          <w:color w:val="0070C0"/>
        </w:rPr>
        <w:t>从</w:t>
      </w:r>
      <w:r w:rsidR="009D3EEC" w:rsidRPr="006126B3">
        <w:rPr>
          <w:i/>
          <w:color w:val="0070C0"/>
        </w:rPr>
        <w:t>XX系统</w:t>
      </w:r>
      <w:r w:rsidR="009D3EEC">
        <w:rPr>
          <w:bCs/>
          <w:i/>
          <w:color w:val="0070C0"/>
        </w:rPr>
        <w:t>功能</w:t>
      </w:r>
      <w:r w:rsidR="009D3EEC">
        <w:rPr>
          <w:rFonts w:hint="eastAsia"/>
          <w:bCs/>
          <w:i/>
          <w:color w:val="0070C0"/>
        </w:rPr>
        <w:t>、产</w:t>
      </w:r>
      <w:r w:rsidR="009D3EEC">
        <w:rPr>
          <w:bCs/>
          <w:i/>
          <w:color w:val="0070C0"/>
        </w:rPr>
        <w:t>品优点</w:t>
      </w:r>
      <w:r w:rsidR="009D3EEC">
        <w:rPr>
          <w:rFonts w:hint="eastAsia"/>
          <w:bCs/>
          <w:i/>
          <w:color w:val="0070C0"/>
        </w:rPr>
        <w:t>/特</w:t>
      </w:r>
      <w:r w:rsidR="009D3EEC">
        <w:rPr>
          <w:bCs/>
          <w:i/>
          <w:color w:val="0070C0"/>
        </w:rPr>
        <w:t>点、解决的问题</w:t>
      </w:r>
      <w:r w:rsidR="009D3EEC">
        <w:rPr>
          <w:rFonts w:hint="eastAsia"/>
          <w:bCs/>
          <w:i/>
          <w:color w:val="0070C0"/>
        </w:rPr>
        <w:t>、以</w:t>
      </w:r>
      <w:r w:rsidR="009D3EEC">
        <w:rPr>
          <w:bCs/>
          <w:i/>
          <w:color w:val="0070C0"/>
        </w:rPr>
        <w:t>及能</w:t>
      </w:r>
      <w:r w:rsidR="009D3EEC">
        <w:rPr>
          <w:rFonts w:hint="eastAsia"/>
          <w:bCs/>
          <w:i/>
          <w:color w:val="0070C0"/>
        </w:rPr>
        <w:t>够</w:t>
      </w:r>
      <w:r w:rsidR="009D3EEC">
        <w:rPr>
          <w:bCs/>
          <w:i/>
          <w:color w:val="0070C0"/>
        </w:rPr>
        <w:t>给客户带来的价</w:t>
      </w:r>
      <w:r w:rsidR="009D3EEC">
        <w:rPr>
          <w:rFonts w:hint="eastAsia"/>
          <w:bCs/>
          <w:i/>
          <w:color w:val="0070C0"/>
        </w:rPr>
        <w:t>值等</w:t>
      </w:r>
      <w:r w:rsidR="009D3EEC">
        <w:rPr>
          <w:bCs/>
          <w:i/>
          <w:color w:val="0070C0"/>
        </w:rPr>
        <w:lastRenderedPageBreak/>
        <w:t>这几个面方面进行</w:t>
      </w:r>
      <w:r>
        <w:rPr>
          <w:rFonts w:hint="eastAsia"/>
          <w:bCs/>
          <w:i/>
          <w:color w:val="0070C0"/>
        </w:rPr>
        <w:t>简单</w:t>
      </w:r>
      <w:r w:rsidR="009D3EEC">
        <w:rPr>
          <w:bCs/>
          <w:i/>
          <w:color w:val="0070C0"/>
        </w:rPr>
        <w:t>描述。</w:t>
      </w:r>
    </w:p>
    <w:p w14:paraId="3EDD5E8F" w14:textId="77777777" w:rsidR="00122A5C" w:rsidRDefault="00122A5C" w:rsidP="00122A5C">
      <w:pPr>
        <w:pStyle w:val="20"/>
        <w:tabs>
          <w:tab w:val="left" w:pos="420"/>
        </w:tabs>
      </w:pPr>
      <w:bookmarkStart w:id="21" w:name="_Toc448859506"/>
      <w:r>
        <w:rPr>
          <w:rFonts w:hint="eastAsia"/>
        </w:rPr>
        <w:t>系统架构</w:t>
      </w:r>
      <w:bookmarkStart w:id="22" w:name="_GoBack"/>
      <w:bookmarkEnd w:id="20"/>
      <w:bookmarkEnd w:id="21"/>
      <w:bookmarkEnd w:id="22"/>
    </w:p>
    <w:p w14:paraId="4D816219" w14:textId="77777777" w:rsidR="00122A5C" w:rsidRPr="006D6865" w:rsidRDefault="000E5C4D" w:rsidP="00122A5C">
      <w:pPr>
        <w:pStyle w:val="-"/>
        <w:ind w:firstLine="480"/>
        <w:rPr>
          <w:i/>
          <w:color w:val="0070C0"/>
        </w:rPr>
      </w:pPr>
      <w:r>
        <w:rPr>
          <w:rFonts w:hint="eastAsia"/>
          <w:i/>
          <w:color w:val="0070C0"/>
        </w:rPr>
        <w:t>XX</w:t>
      </w:r>
      <w:r w:rsidR="00122A5C">
        <w:rPr>
          <w:rFonts w:hint="eastAsia"/>
          <w:i/>
          <w:color w:val="0070C0"/>
        </w:rPr>
        <w:t>系统架构图</w:t>
      </w:r>
      <w:r>
        <w:rPr>
          <w:rFonts w:hint="eastAsia"/>
          <w:i/>
          <w:color w:val="0070C0"/>
        </w:rPr>
        <w:t>配图</w:t>
      </w:r>
      <w:r w:rsidR="00122A5C">
        <w:rPr>
          <w:rFonts w:hint="eastAsia"/>
          <w:i/>
          <w:color w:val="0070C0"/>
        </w:rPr>
        <w:t>及说明。</w:t>
      </w:r>
    </w:p>
    <w:p w14:paraId="779D443A" w14:textId="77777777" w:rsidR="00122A5C" w:rsidRDefault="00122A5C" w:rsidP="00122A5C">
      <w:pPr>
        <w:pStyle w:val="20"/>
        <w:tabs>
          <w:tab w:val="left" w:pos="420"/>
        </w:tabs>
      </w:pPr>
      <w:bookmarkStart w:id="23" w:name="_Toc447133605"/>
      <w:bookmarkStart w:id="24" w:name="_Toc448859507"/>
      <w:r>
        <w:rPr>
          <w:rFonts w:hint="eastAsia"/>
        </w:rPr>
        <w:t>功能概述</w:t>
      </w:r>
      <w:bookmarkEnd w:id="23"/>
      <w:bookmarkEnd w:id="24"/>
    </w:p>
    <w:p w14:paraId="674F5B88" w14:textId="77777777" w:rsidR="00122A5C" w:rsidRDefault="00122A5C" w:rsidP="00122A5C">
      <w:pPr>
        <w:pStyle w:val="-"/>
        <w:ind w:firstLine="480"/>
        <w:rPr>
          <w:i/>
          <w:color w:val="0070C0"/>
        </w:rPr>
      </w:pPr>
      <w:r>
        <w:rPr>
          <w:rFonts w:hint="eastAsia"/>
          <w:i/>
          <w:color w:val="0070C0"/>
        </w:rPr>
        <w:t>系统主要功能及内容概述。</w:t>
      </w:r>
      <w:r w:rsidR="00430F30">
        <w:rPr>
          <w:rFonts w:hint="eastAsia"/>
          <w:i/>
          <w:color w:val="0070C0"/>
        </w:rPr>
        <w:t>可用</w:t>
      </w:r>
      <w:r w:rsidR="00430F30">
        <w:rPr>
          <w:i/>
          <w:color w:val="0070C0"/>
        </w:rPr>
        <w:t>表格的形式说明。如</w:t>
      </w:r>
      <w:r w:rsidR="00430F30">
        <w:rPr>
          <w:rFonts w:hint="eastAsia"/>
          <w:i/>
          <w:color w:val="0070C0"/>
        </w:rPr>
        <w:t>下</w:t>
      </w:r>
      <w:r w:rsidR="00430F30">
        <w:rPr>
          <w:i/>
          <w:color w:val="0070C0"/>
        </w:rPr>
        <w:t>表</w:t>
      </w:r>
      <w:r w:rsidR="00430F30">
        <w:rPr>
          <w:rFonts w:hint="eastAsia"/>
          <w:i/>
          <w:color w:val="0070C0"/>
        </w:rPr>
        <w:t>所</w:t>
      </w:r>
      <w:r w:rsidR="00430F30">
        <w:rPr>
          <w:i/>
          <w:color w:val="0070C0"/>
        </w:rPr>
        <w:t>示。</w:t>
      </w:r>
    </w:p>
    <w:p w14:paraId="6A7750FD" w14:textId="77777777" w:rsidR="009D3EEC" w:rsidRPr="00865CE5" w:rsidRDefault="00865CE5" w:rsidP="009D3EEC">
      <w:pPr>
        <w:pStyle w:val="a5"/>
        <w:keepNext/>
      </w:pPr>
      <w:r>
        <w:t>表</w:t>
      </w:r>
      <w:r w:rsidR="009D3EEC" w:rsidRPr="00865CE5">
        <w:t xml:space="preserve"> </w:t>
      </w:r>
      <w:r w:rsidR="00E324ED">
        <w:fldChar w:fldCharType="begin"/>
      </w:r>
      <w:r w:rsidR="00E324ED">
        <w:instrText xml:space="preserve"> STYLEREF 2 \s </w:instrText>
      </w:r>
      <w:r w:rsidR="00E324ED">
        <w:fldChar w:fldCharType="separate"/>
      </w:r>
      <w:r w:rsidR="000E5C4D" w:rsidRPr="00865CE5">
        <w:rPr>
          <w:noProof/>
        </w:rPr>
        <w:t>2.3</w:t>
      </w:r>
      <w:r w:rsidR="00E324ED">
        <w:rPr>
          <w:noProof/>
        </w:rPr>
        <w:fldChar w:fldCharType="end"/>
      </w:r>
      <w:r w:rsidR="000E5C4D" w:rsidRPr="00865CE5">
        <w:noBreakHyphen/>
      </w:r>
      <w:r w:rsidR="00E324ED">
        <w:fldChar w:fldCharType="begin"/>
      </w:r>
      <w:r w:rsidR="00E324ED">
        <w:instrText xml:space="preserve"> SEQ </w:instrText>
      </w:r>
      <w:r w:rsidR="00E324ED">
        <w:instrText>表格</w:instrText>
      </w:r>
      <w:r w:rsidR="00E324ED">
        <w:instrText xml:space="preserve"> \* ARABIC \s 2 </w:instrText>
      </w:r>
      <w:r w:rsidR="00E324ED">
        <w:fldChar w:fldCharType="separate"/>
      </w:r>
      <w:r w:rsidR="000E5C4D" w:rsidRPr="00865CE5">
        <w:rPr>
          <w:noProof/>
        </w:rPr>
        <w:t>1</w:t>
      </w:r>
      <w:r w:rsidR="00E324ED">
        <w:rPr>
          <w:noProof/>
        </w:rPr>
        <w:fldChar w:fldCharType="end"/>
      </w:r>
      <w:r w:rsidR="009D3EEC" w:rsidRPr="00865CE5">
        <w:rPr>
          <w:rFonts w:hint="eastAsia"/>
        </w:rPr>
        <w:t>功能概述</w:t>
      </w:r>
    </w:p>
    <w:tbl>
      <w:tblPr>
        <w:tblW w:w="8820" w:type="dxa"/>
        <w:jc w:val="center"/>
        <w:tblLayout w:type="fixed"/>
        <w:tblLook w:val="04A0" w:firstRow="1" w:lastRow="0" w:firstColumn="1" w:lastColumn="0" w:noHBand="0" w:noVBand="1"/>
      </w:tblPr>
      <w:tblGrid>
        <w:gridCol w:w="1463"/>
        <w:gridCol w:w="7357"/>
      </w:tblGrid>
      <w:tr w:rsidR="00122A5C" w:rsidRPr="006D6865" w14:paraId="6B441927" w14:textId="77777777" w:rsidTr="00343954">
        <w:trPr>
          <w:trHeight w:val="372"/>
          <w:tblHeader/>
          <w:jc w:val="center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  <w:hideMark/>
          </w:tcPr>
          <w:p w14:paraId="7E6AD8EA" w14:textId="77777777" w:rsidR="00122A5C" w:rsidRPr="00865CE5" w:rsidRDefault="00122A5C" w:rsidP="00343954">
            <w:pPr>
              <w:pStyle w:val="ae"/>
              <w:rPr>
                <w:b/>
              </w:rPr>
            </w:pPr>
            <w:r w:rsidRPr="00865CE5">
              <w:rPr>
                <w:rFonts w:hint="eastAsia"/>
                <w:b/>
              </w:rPr>
              <w:t>主要功能</w:t>
            </w:r>
          </w:p>
        </w:tc>
        <w:tc>
          <w:tcPr>
            <w:tcW w:w="73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  <w:hideMark/>
          </w:tcPr>
          <w:p w14:paraId="6410957F" w14:textId="77777777" w:rsidR="00122A5C" w:rsidRPr="00865CE5" w:rsidRDefault="00122A5C" w:rsidP="00343954">
            <w:pPr>
              <w:pStyle w:val="ae"/>
              <w:rPr>
                <w:b/>
              </w:rPr>
            </w:pPr>
            <w:r w:rsidRPr="00865CE5">
              <w:rPr>
                <w:rFonts w:hint="eastAsia"/>
                <w:b/>
              </w:rPr>
              <w:t>功能概述</w:t>
            </w:r>
          </w:p>
        </w:tc>
      </w:tr>
      <w:tr w:rsidR="00122A5C" w14:paraId="0D25163F" w14:textId="77777777" w:rsidTr="00343954">
        <w:trPr>
          <w:trHeight w:val="90"/>
          <w:jc w:val="center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5DC37" w14:textId="77777777" w:rsidR="00122A5C" w:rsidRPr="0020525F" w:rsidRDefault="00122A5C" w:rsidP="00343954">
            <w:pPr>
              <w:pStyle w:val="ae"/>
            </w:pPr>
          </w:p>
        </w:tc>
        <w:tc>
          <w:tcPr>
            <w:tcW w:w="73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05DE4F3" w14:textId="77777777" w:rsidR="00122A5C" w:rsidRPr="0020525F" w:rsidRDefault="00122A5C" w:rsidP="00343954">
            <w:pPr>
              <w:pStyle w:val="ae"/>
            </w:pPr>
          </w:p>
        </w:tc>
      </w:tr>
      <w:tr w:rsidR="00122A5C" w14:paraId="09044F1F" w14:textId="77777777" w:rsidTr="00343954">
        <w:trPr>
          <w:trHeight w:val="162"/>
          <w:jc w:val="center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32BCD" w14:textId="77777777" w:rsidR="00122A5C" w:rsidRPr="0020525F" w:rsidRDefault="00122A5C" w:rsidP="00343954">
            <w:pPr>
              <w:pStyle w:val="ae"/>
            </w:pPr>
          </w:p>
        </w:tc>
        <w:tc>
          <w:tcPr>
            <w:tcW w:w="73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A444B29" w14:textId="77777777" w:rsidR="00122A5C" w:rsidRPr="0020525F" w:rsidRDefault="00122A5C" w:rsidP="00343954">
            <w:pPr>
              <w:pStyle w:val="ae"/>
            </w:pPr>
          </w:p>
        </w:tc>
      </w:tr>
      <w:tr w:rsidR="00122A5C" w14:paraId="0299FF51" w14:textId="77777777" w:rsidTr="00343954">
        <w:trPr>
          <w:trHeight w:val="297"/>
          <w:jc w:val="center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5C08F8" w14:textId="77777777" w:rsidR="00122A5C" w:rsidRPr="0020525F" w:rsidRDefault="00122A5C" w:rsidP="00343954">
            <w:pPr>
              <w:pStyle w:val="ae"/>
            </w:pPr>
          </w:p>
        </w:tc>
        <w:tc>
          <w:tcPr>
            <w:tcW w:w="73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6D0C81E" w14:textId="77777777" w:rsidR="00122A5C" w:rsidRPr="0020525F" w:rsidRDefault="00122A5C" w:rsidP="00343954">
            <w:pPr>
              <w:pStyle w:val="ae"/>
            </w:pPr>
          </w:p>
        </w:tc>
      </w:tr>
      <w:tr w:rsidR="00122A5C" w14:paraId="6CE00A71" w14:textId="77777777" w:rsidTr="00343954">
        <w:trPr>
          <w:trHeight w:val="90"/>
          <w:jc w:val="center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E486C9" w14:textId="77777777" w:rsidR="00122A5C" w:rsidRPr="0020525F" w:rsidRDefault="00122A5C" w:rsidP="00343954">
            <w:pPr>
              <w:pStyle w:val="ae"/>
            </w:pPr>
          </w:p>
        </w:tc>
        <w:tc>
          <w:tcPr>
            <w:tcW w:w="73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213CE5A" w14:textId="77777777" w:rsidR="00122A5C" w:rsidRPr="0020525F" w:rsidRDefault="00122A5C" w:rsidP="00343954">
            <w:pPr>
              <w:pStyle w:val="ae"/>
            </w:pPr>
          </w:p>
        </w:tc>
      </w:tr>
    </w:tbl>
    <w:p w14:paraId="69FD7048" w14:textId="77777777" w:rsidR="00122A5C" w:rsidRDefault="00122A5C" w:rsidP="00122A5C">
      <w:pPr>
        <w:pStyle w:val="1"/>
      </w:pPr>
      <w:bookmarkStart w:id="25" w:name="_Toc447133606"/>
      <w:bookmarkStart w:id="26" w:name="_Toc448859508"/>
      <w:r>
        <w:rPr>
          <w:rFonts w:hint="eastAsia"/>
        </w:rPr>
        <w:t>基本</w:t>
      </w:r>
      <w:bookmarkEnd w:id="25"/>
      <w:r w:rsidR="0014203A">
        <w:rPr>
          <w:rFonts w:hint="eastAsia"/>
        </w:rPr>
        <w:t>功</w:t>
      </w:r>
      <w:r w:rsidR="0014203A">
        <w:t>能使用说明</w:t>
      </w:r>
      <w:bookmarkEnd w:id="26"/>
    </w:p>
    <w:p w14:paraId="3AC97544" w14:textId="77777777" w:rsidR="00122A5C" w:rsidRPr="00C5267A" w:rsidRDefault="00122A5C" w:rsidP="00122A5C">
      <w:pPr>
        <w:pStyle w:val="-"/>
        <w:ind w:firstLine="480"/>
        <w:rPr>
          <w:i/>
          <w:color w:val="0070C0"/>
        </w:rPr>
      </w:pPr>
      <w:r w:rsidRPr="00C5267A">
        <w:rPr>
          <w:i/>
          <w:color w:val="0070C0"/>
        </w:rPr>
        <w:t>介绍说明系统登录</w:t>
      </w:r>
      <w:r w:rsidRPr="00C5267A">
        <w:rPr>
          <w:rFonts w:hint="eastAsia"/>
          <w:i/>
          <w:color w:val="0070C0"/>
        </w:rPr>
        <w:t>，</w:t>
      </w:r>
      <w:r w:rsidRPr="00C5267A">
        <w:rPr>
          <w:i/>
          <w:color w:val="0070C0"/>
        </w:rPr>
        <w:t>首页</w:t>
      </w:r>
      <w:r w:rsidRPr="00C5267A">
        <w:rPr>
          <w:rFonts w:hint="eastAsia"/>
          <w:i/>
          <w:color w:val="0070C0"/>
        </w:rPr>
        <w:t>，</w:t>
      </w:r>
      <w:r w:rsidRPr="00C5267A">
        <w:rPr>
          <w:i/>
          <w:color w:val="0070C0"/>
        </w:rPr>
        <w:t>账户及退出功能</w:t>
      </w:r>
      <w:r w:rsidRPr="00C5267A">
        <w:rPr>
          <w:rFonts w:hint="eastAsia"/>
          <w:i/>
          <w:color w:val="0070C0"/>
        </w:rPr>
        <w:t>。</w:t>
      </w:r>
      <w:r>
        <w:rPr>
          <w:rFonts w:hint="eastAsia"/>
          <w:i/>
          <w:color w:val="0070C0"/>
        </w:rPr>
        <w:t>结构如下：</w:t>
      </w:r>
    </w:p>
    <w:p w14:paraId="5DA475E3" w14:textId="77777777" w:rsidR="00122A5C" w:rsidRDefault="00122A5C" w:rsidP="00122A5C">
      <w:pPr>
        <w:pStyle w:val="20"/>
        <w:tabs>
          <w:tab w:val="left" w:pos="420"/>
        </w:tabs>
      </w:pPr>
      <w:bookmarkStart w:id="27" w:name="_Toc447133607"/>
      <w:bookmarkStart w:id="28" w:name="_Toc448859509"/>
      <w:r>
        <w:rPr>
          <w:rFonts w:hint="eastAsia"/>
        </w:rPr>
        <w:t>系统登录</w:t>
      </w:r>
      <w:bookmarkEnd w:id="27"/>
      <w:bookmarkEnd w:id="28"/>
    </w:p>
    <w:p w14:paraId="094B6A8C" w14:textId="77777777" w:rsidR="00122A5C" w:rsidRPr="00865CE5" w:rsidRDefault="00122A5C" w:rsidP="00CE29E6">
      <w:pPr>
        <w:pStyle w:val="31"/>
      </w:pPr>
      <w:bookmarkStart w:id="29" w:name="_Toc447133608"/>
      <w:bookmarkStart w:id="30" w:name="_Toc448859510"/>
      <w:r w:rsidRPr="00865CE5">
        <w:rPr>
          <w:rFonts w:hint="eastAsia"/>
        </w:rPr>
        <w:t>系统登录</w:t>
      </w:r>
      <w:bookmarkEnd w:id="29"/>
      <w:r w:rsidR="00865CE5" w:rsidRPr="00865CE5">
        <w:rPr>
          <w:rFonts w:hint="eastAsia"/>
        </w:rPr>
        <w:t>界</w:t>
      </w:r>
      <w:r w:rsidR="00865CE5" w:rsidRPr="00865CE5">
        <w:t>面</w:t>
      </w:r>
      <w:bookmarkEnd w:id="30"/>
    </w:p>
    <w:p w14:paraId="2D43319C" w14:textId="77777777" w:rsidR="00122A5C" w:rsidRDefault="00122A5C" w:rsidP="00122A5C">
      <w:pPr>
        <w:pStyle w:val="-"/>
        <w:ind w:firstLine="480"/>
        <w:rPr>
          <w:i/>
          <w:color w:val="0070C0"/>
        </w:rPr>
      </w:pPr>
      <w:r>
        <w:rPr>
          <w:i/>
          <w:color w:val="0070C0"/>
        </w:rPr>
        <w:t>介绍</w:t>
      </w:r>
      <w:r w:rsidRPr="006126B3">
        <w:rPr>
          <w:i/>
          <w:color w:val="0070C0"/>
        </w:rPr>
        <w:t>XX系统</w:t>
      </w:r>
      <w:r>
        <w:rPr>
          <w:rFonts w:hint="eastAsia"/>
          <w:i/>
          <w:color w:val="0070C0"/>
        </w:rPr>
        <w:t>登录界面。</w:t>
      </w:r>
      <w:r w:rsidRPr="00B93097">
        <w:rPr>
          <w:rFonts w:hint="eastAsia"/>
          <w:i/>
          <w:color w:val="0070C0"/>
        </w:rPr>
        <w:t>请您打开浏览器在地址栏输入</w:t>
      </w:r>
      <w:proofErr w:type="gramStart"/>
      <w:r w:rsidRPr="00B93097">
        <w:rPr>
          <w:rFonts w:hint="eastAsia"/>
          <w:i/>
          <w:color w:val="0070C0"/>
        </w:rPr>
        <w:t>’</w:t>
      </w:r>
      <w:proofErr w:type="gramEnd"/>
      <w:r>
        <w:rPr>
          <w:i/>
          <w:color w:val="0070C0"/>
        </w:rPr>
        <w:t>xxx</w:t>
      </w:r>
      <w:proofErr w:type="gramStart"/>
      <w:r w:rsidRPr="00B93097">
        <w:rPr>
          <w:rFonts w:hint="eastAsia"/>
          <w:i/>
          <w:color w:val="0070C0"/>
        </w:rPr>
        <w:t>’</w:t>
      </w:r>
      <w:proofErr w:type="gramEnd"/>
      <w:r w:rsidRPr="00B93097">
        <w:rPr>
          <w:rFonts w:hint="eastAsia"/>
          <w:i/>
          <w:color w:val="0070C0"/>
        </w:rPr>
        <w:t>域名，敲击回车键之后，即可进入登录界面，如下图所示。</w:t>
      </w:r>
    </w:p>
    <w:p w14:paraId="370B3AE2" w14:textId="77777777" w:rsidR="00D46832" w:rsidRDefault="00D46832" w:rsidP="00D46832">
      <w:pPr>
        <w:pStyle w:val="af0"/>
        <w:spacing w:before="156" w:after="156"/>
      </w:pPr>
      <w:bookmarkStart w:id="31" w:name="_Toc447133609"/>
      <w:r>
        <w:rPr>
          <w:noProof/>
        </w:rPr>
        <w:lastRenderedPageBreak/>
        <w:drawing>
          <wp:inline distT="0" distB="0" distL="0" distR="0" wp14:anchorId="336BA369" wp14:editId="4368CDE2">
            <wp:extent cx="5543550" cy="298767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D3AE" w14:textId="77777777" w:rsidR="00D46832" w:rsidRDefault="00D46832" w:rsidP="00D46832">
      <w:pPr>
        <w:pStyle w:val="a5"/>
        <w:ind w:left="480" w:firstLine="480"/>
      </w:pPr>
      <w:r>
        <w:t xml:space="preserve">图 </w:t>
      </w:r>
      <w:r w:rsidR="00E324ED">
        <w:fldChar w:fldCharType="begin"/>
      </w:r>
      <w:r w:rsidR="00E324ED">
        <w:instrText xml:space="preserve"> STYLEREF 2 \s </w:instrText>
      </w:r>
      <w:r w:rsidR="00E324ED">
        <w:fldChar w:fldCharType="separate"/>
      </w:r>
      <w:r>
        <w:rPr>
          <w:noProof/>
        </w:rPr>
        <w:t>3.1</w:t>
      </w:r>
      <w:r w:rsidR="00E324ED">
        <w:rPr>
          <w:noProof/>
        </w:rPr>
        <w:fldChar w:fldCharType="end"/>
      </w:r>
      <w:r>
        <w:noBreakHyphen/>
      </w:r>
      <w:r w:rsidR="00E324ED">
        <w:fldChar w:fldCharType="begin"/>
      </w:r>
      <w:r w:rsidR="00E324ED">
        <w:instrText xml:space="preserve"> SEQ </w:instrText>
      </w:r>
      <w:r w:rsidR="00E324ED">
        <w:instrText>图</w:instrText>
      </w:r>
      <w:r w:rsidR="00E324ED">
        <w:instrText xml:space="preserve"> \* ARABIC \s 2 </w:instrText>
      </w:r>
      <w:r w:rsidR="00E324ED">
        <w:fldChar w:fldCharType="separate"/>
      </w:r>
      <w:r>
        <w:rPr>
          <w:noProof/>
        </w:rPr>
        <w:t>1</w:t>
      </w:r>
      <w:r w:rsidR="00E324ED">
        <w:rPr>
          <w:noProof/>
        </w:rPr>
        <w:fldChar w:fldCharType="end"/>
      </w:r>
      <w:r>
        <w:rPr>
          <w:rFonts w:hint="eastAsia"/>
        </w:rPr>
        <w:t>系统登录界面</w:t>
      </w:r>
    </w:p>
    <w:p w14:paraId="05D302B8" w14:textId="77777777" w:rsidR="00122A5C" w:rsidRPr="00865CE5" w:rsidRDefault="00122A5C" w:rsidP="00CE29E6">
      <w:pPr>
        <w:pStyle w:val="31"/>
      </w:pPr>
      <w:bookmarkStart w:id="32" w:name="_Toc448859511"/>
      <w:r w:rsidRPr="00865CE5">
        <w:rPr>
          <w:rFonts w:hint="eastAsia"/>
        </w:rPr>
        <w:t>系统首页</w:t>
      </w:r>
      <w:bookmarkEnd w:id="31"/>
      <w:r w:rsidR="0014203A">
        <w:rPr>
          <w:rFonts w:hint="eastAsia"/>
        </w:rPr>
        <w:t>（可</w:t>
      </w:r>
      <w:r w:rsidR="0014203A">
        <w:t>选）</w:t>
      </w:r>
      <w:bookmarkEnd w:id="32"/>
    </w:p>
    <w:p w14:paraId="0B1C068B" w14:textId="77777777" w:rsidR="00122A5C" w:rsidRDefault="00122A5C" w:rsidP="00122A5C">
      <w:pPr>
        <w:pStyle w:val="-"/>
        <w:ind w:firstLine="480"/>
        <w:rPr>
          <w:i/>
          <w:color w:val="0070C0"/>
        </w:rPr>
      </w:pPr>
      <w:r>
        <w:rPr>
          <w:i/>
          <w:color w:val="0070C0"/>
        </w:rPr>
        <w:t>展示</w:t>
      </w:r>
      <w:r>
        <w:rPr>
          <w:rFonts w:hint="eastAsia"/>
          <w:i/>
          <w:color w:val="0070C0"/>
        </w:rPr>
        <w:t>、</w:t>
      </w:r>
      <w:r>
        <w:rPr>
          <w:i/>
          <w:color w:val="0070C0"/>
        </w:rPr>
        <w:t>介绍</w:t>
      </w:r>
      <w:r w:rsidRPr="006126B3">
        <w:rPr>
          <w:i/>
          <w:color w:val="0070C0"/>
        </w:rPr>
        <w:t>XX系统</w:t>
      </w:r>
      <w:r>
        <w:rPr>
          <w:rFonts w:hint="eastAsia"/>
          <w:i/>
          <w:color w:val="0070C0"/>
        </w:rPr>
        <w:t>主界面。</w:t>
      </w:r>
      <w:r w:rsidRPr="0075583E">
        <w:rPr>
          <w:rFonts w:hint="eastAsia"/>
          <w:i/>
          <w:color w:val="0070C0"/>
        </w:rPr>
        <w:t>进入登录页面后，首先使用</w:t>
      </w:r>
      <w:r w:rsidR="00865CE5">
        <w:rPr>
          <w:rFonts w:hint="eastAsia"/>
          <w:i/>
          <w:color w:val="0070C0"/>
        </w:rPr>
        <w:t>运</w:t>
      </w:r>
      <w:proofErr w:type="gramStart"/>
      <w:r w:rsidR="00865CE5">
        <w:rPr>
          <w:rFonts w:hint="eastAsia"/>
          <w:i/>
          <w:color w:val="0070C0"/>
        </w:rPr>
        <w:t>维</w:t>
      </w:r>
      <w:r w:rsidRPr="0075583E">
        <w:rPr>
          <w:rFonts w:hint="eastAsia"/>
          <w:i/>
          <w:color w:val="0070C0"/>
        </w:rPr>
        <w:t>人员</w:t>
      </w:r>
      <w:proofErr w:type="gramEnd"/>
      <w:r w:rsidRPr="0075583E">
        <w:rPr>
          <w:rFonts w:hint="eastAsia"/>
          <w:i/>
          <w:color w:val="0070C0"/>
        </w:rPr>
        <w:t>给您开通的账号、密码，填写完成后，点击【登录】按钮，进入</w:t>
      </w:r>
      <w:r>
        <w:rPr>
          <w:rFonts w:hint="eastAsia"/>
          <w:i/>
          <w:color w:val="0070C0"/>
        </w:rPr>
        <w:t>系统首页</w:t>
      </w:r>
      <w:r w:rsidRPr="0075583E">
        <w:rPr>
          <w:rFonts w:hint="eastAsia"/>
          <w:i/>
          <w:color w:val="0070C0"/>
        </w:rPr>
        <w:t>面，如下图所示。</w:t>
      </w:r>
    </w:p>
    <w:p w14:paraId="7B83AE93" w14:textId="77777777" w:rsidR="00D46832" w:rsidRDefault="00D46832" w:rsidP="00D46832">
      <w:pPr>
        <w:pStyle w:val="af0"/>
        <w:spacing w:before="156" w:after="156"/>
      </w:pPr>
      <w:r w:rsidRPr="00312974">
        <w:rPr>
          <w:noProof/>
        </w:rPr>
        <w:lastRenderedPageBreak/>
        <w:drawing>
          <wp:inline distT="0" distB="0" distL="0" distR="0" wp14:anchorId="2F312481" wp14:editId="0B522C74">
            <wp:extent cx="5534025" cy="3170555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ED40" w14:textId="697EDDF3" w:rsidR="00D46832" w:rsidRDefault="00D46832" w:rsidP="00D46832">
      <w:pPr>
        <w:pStyle w:val="a5"/>
        <w:ind w:left="480" w:firstLine="480"/>
        <w:rPr>
          <w:i/>
          <w:color w:val="0070C0"/>
        </w:rPr>
      </w:pPr>
      <w:r>
        <w:t xml:space="preserve">图 </w:t>
      </w:r>
      <w:r w:rsidR="00E324ED">
        <w:fldChar w:fldCharType="begin"/>
      </w:r>
      <w:r w:rsidR="00E324ED">
        <w:instrText xml:space="preserve"> STYLEREF 2 \s </w:instrText>
      </w:r>
      <w:r w:rsidR="00E324ED">
        <w:fldChar w:fldCharType="separate"/>
      </w:r>
      <w:r>
        <w:rPr>
          <w:noProof/>
        </w:rPr>
        <w:t>3.1</w:t>
      </w:r>
      <w:r w:rsidR="00E324ED">
        <w:rPr>
          <w:noProof/>
        </w:rPr>
        <w:fldChar w:fldCharType="end"/>
      </w:r>
      <w:r>
        <w:noBreakHyphen/>
      </w:r>
      <w:r w:rsidR="00E324ED">
        <w:fldChar w:fldCharType="begin"/>
      </w:r>
      <w:r w:rsidR="00E324ED">
        <w:instrText xml:space="preserve"> SEQ </w:instrText>
      </w:r>
      <w:r w:rsidR="00E324ED">
        <w:instrText>图</w:instrText>
      </w:r>
      <w:r w:rsidR="00E324ED">
        <w:instrText xml:space="preserve"> \* ARABIC \s 2 </w:instrText>
      </w:r>
      <w:r w:rsidR="00E324ED">
        <w:fldChar w:fldCharType="separate"/>
      </w:r>
      <w:r>
        <w:rPr>
          <w:noProof/>
        </w:rPr>
        <w:t>2</w:t>
      </w:r>
      <w:r w:rsidR="00E324ED">
        <w:rPr>
          <w:noProof/>
        </w:rPr>
        <w:fldChar w:fldCharType="end"/>
      </w:r>
      <w:r>
        <w:rPr>
          <w:rFonts w:hint="eastAsia"/>
        </w:rPr>
        <w:t>系统</w:t>
      </w:r>
      <w:r>
        <w:t>首页</w:t>
      </w:r>
    </w:p>
    <w:p w14:paraId="4D33B0BA" w14:textId="77777777" w:rsidR="00122A5C" w:rsidRPr="0014203A" w:rsidRDefault="00122A5C" w:rsidP="0014203A">
      <w:pPr>
        <w:pStyle w:val="20"/>
        <w:tabs>
          <w:tab w:val="left" w:pos="420"/>
        </w:tabs>
      </w:pPr>
      <w:bookmarkStart w:id="33" w:name="_Toc447133610"/>
      <w:bookmarkStart w:id="34" w:name="_Toc448859512"/>
      <w:r w:rsidRPr="0014203A">
        <w:rPr>
          <w:rFonts w:hint="eastAsia"/>
        </w:rPr>
        <w:t>账户</w:t>
      </w:r>
      <w:bookmarkEnd w:id="33"/>
      <w:r w:rsidR="00CE29E6" w:rsidRPr="0014203A">
        <w:rPr>
          <w:rFonts w:hint="eastAsia"/>
        </w:rPr>
        <w:t>管理</w:t>
      </w:r>
      <w:bookmarkEnd w:id="34"/>
    </w:p>
    <w:p w14:paraId="530FAC2E" w14:textId="77777777" w:rsidR="00122A5C" w:rsidRDefault="00122A5C" w:rsidP="00122A5C">
      <w:pPr>
        <w:pStyle w:val="-"/>
        <w:ind w:firstLine="480"/>
        <w:rPr>
          <w:i/>
          <w:color w:val="0070C0"/>
        </w:rPr>
      </w:pPr>
      <w:r>
        <w:rPr>
          <w:i/>
          <w:color w:val="0070C0"/>
        </w:rPr>
        <w:t>查看</w:t>
      </w:r>
      <w:r w:rsidRPr="006126B3">
        <w:rPr>
          <w:i/>
          <w:color w:val="0070C0"/>
        </w:rPr>
        <w:t>XX系统</w:t>
      </w:r>
      <w:r>
        <w:rPr>
          <w:rFonts w:hint="eastAsia"/>
          <w:i/>
          <w:color w:val="0070C0"/>
        </w:rPr>
        <w:t>登录账户，进行修改密码等操作。</w:t>
      </w:r>
    </w:p>
    <w:p w14:paraId="1B4D4E09" w14:textId="77777777" w:rsidR="00CE29E6" w:rsidRPr="0014203A" w:rsidRDefault="00CE29E6" w:rsidP="0014203A">
      <w:pPr>
        <w:pStyle w:val="20"/>
        <w:tabs>
          <w:tab w:val="left" w:pos="420"/>
        </w:tabs>
      </w:pPr>
      <w:bookmarkStart w:id="35" w:name="_Toc448859513"/>
      <w:r w:rsidRPr="0014203A">
        <w:rPr>
          <w:rFonts w:hint="eastAsia"/>
        </w:rPr>
        <w:t>系统</w:t>
      </w:r>
      <w:r w:rsidRPr="0014203A">
        <w:t>设置</w:t>
      </w:r>
      <w:r w:rsidR="0014203A">
        <w:rPr>
          <w:rFonts w:hint="eastAsia"/>
        </w:rPr>
        <w:t>（可</w:t>
      </w:r>
      <w:r w:rsidR="0014203A">
        <w:t>选）</w:t>
      </w:r>
      <w:bookmarkEnd w:id="35"/>
    </w:p>
    <w:p w14:paraId="7FB76344" w14:textId="77777777" w:rsidR="00CE29E6" w:rsidRPr="00CE29E6" w:rsidRDefault="00CE29E6" w:rsidP="00CE29E6">
      <w:pPr>
        <w:pStyle w:val="-"/>
        <w:ind w:firstLine="480"/>
        <w:rPr>
          <w:i/>
          <w:color w:val="0070C0"/>
        </w:rPr>
      </w:pPr>
      <w:r w:rsidRPr="00CE29E6">
        <w:rPr>
          <w:rFonts w:hint="eastAsia"/>
          <w:i/>
          <w:color w:val="0070C0"/>
        </w:rPr>
        <w:t>在</w:t>
      </w:r>
      <w:r w:rsidRPr="00CE29E6">
        <w:rPr>
          <w:i/>
          <w:color w:val="0070C0"/>
        </w:rPr>
        <w:t>进行系统</w:t>
      </w:r>
      <w:r w:rsidRPr="00CE29E6">
        <w:rPr>
          <w:rFonts w:hint="eastAsia"/>
          <w:i/>
          <w:color w:val="0070C0"/>
        </w:rPr>
        <w:t>功</w:t>
      </w:r>
      <w:r w:rsidRPr="00CE29E6">
        <w:rPr>
          <w:i/>
          <w:color w:val="0070C0"/>
        </w:rPr>
        <w:t>能操作前，要完成的系统设置</w:t>
      </w:r>
      <w:r w:rsidRPr="00CE29E6">
        <w:rPr>
          <w:rFonts w:hint="eastAsia"/>
          <w:i/>
          <w:color w:val="0070C0"/>
        </w:rPr>
        <w:t>说</w:t>
      </w:r>
      <w:r w:rsidRPr="00CE29E6">
        <w:rPr>
          <w:i/>
          <w:color w:val="0070C0"/>
        </w:rPr>
        <w:t>明。</w:t>
      </w:r>
    </w:p>
    <w:p w14:paraId="39682A27" w14:textId="77777777" w:rsidR="00122A5C" w:rsidRDefault="00122A5C" w:rsidP="00122A5C">
      <w:pPr>
        <w:pStyle w:val="20"/>
        <w:tabs>
          <w:tab w:val="left" w:pos="420"/>
        </w:tabs>
      </w:pPr>
      <w:bookmarkStart w:id="36" w:name="_Toc447133611"/>
      <w:bookmarkStart w:id="37" w:name="_Toc448859514"/>
      <w:r>
        <w:rPr>
          <w:rFonts w:hint="eastAsia"/>
        </w:rPr>
        <w:t>退出系统</w:t>
      </w:r>
      <w:bookmarkEnd w:id="36"/>
      <w:bookmarkEnd w:id="37"/>
    </w:p>
    <w:p w14:paraId="6C25FD25" w14:textId="77777777" w:rsidR="00122A5C" w:rsidRPr="007F45D2" w:rsidRDefault="00122A5C" w:rsidP="00122A5C">
      <w:pPr>
        <w:pStyle w:val="-"/>
        <w:ind w:firstLine="480"/>
        <w:rPr>
          <w:i/>
          <w:color w:val="0070C0"/>
        </w:rPr>
      </w:pPr>
      <w:r>
        <w:rPr>
          <w:rFonts w:hint="eastAsia"/>
          <w:i/>
          <w:color w:val="0070C0"/>
        </w:rPr>
        <w:t>退出系统操作说明。</w:t>
      </w:r>
      <w:r w:rsidR="0014203A">
        <w:rPr>
          <w:rFonts w:hint="eastAsia"/>
          <w:i/>
          <w:color w:val="0070C0"/>
        </w:rPr>
        <w:t>例如</w:t>
      </w:r>
      <w:r w:rsidR="0014203A">
        <w:rPr>
          <w:i/>
          <w:color w:val="0070C0"/>
        </w:rPr>
        <w:t>：</w:t>
      </w:r>
      <w:r>
        <w:rPr>
          <w:rFonts w:hint="eastAsia"/>
          <w:i/>
          <w:color w:val="0070C0"/>
        </w:rPr>
        <w:t>点击右上角的【退出</w:t>
      </w:r>
      <w:r w:rsidRPr="00646B85">
        <w:rPr>
          <w:rFonts w:hint="eastAsia"/>
          <w:i/>
          <w:color w:val="0070C0"/>
        </w:rPr>
        <w:t>】按钮，可退出当前用户，跳转到系统登录界面</w:t>
      </w:r>
      <w:r>
        <w:rPr>
          <w:rFonts w:hint="eastAsia"/>
          <w:i/>
          <w:color w:val="0070C0"/>
        </w:rPr>
        <w:t>，</w:t>
      </w:r>
      <w:r w:rsidRPr="0075583E">
        <w:rPr>
          <w:rFonts w:hint="eastAsia"/>
          <w:i/>
          <w:color w:val="0070C0"/>
        </w:rPr>
        <w:t>如下图所示</w:t>
      </w:r>
      <w:r w:rsidRPr="00646B85">
        <w:rPr>
          <w:rFonts w:hint="eastAsia"/>
          <w:i/>
          <w:color w:val="0070C0"/>
        </w:rPr>
        <w:t>。</w:t>
      </w:r>
    </w:p>
    <w:p w14:paraId="086D72A0" w14:textId="77777777" w:rsidR="00122A5C" w:rsidRDefault="00122A5C" w:rsidP="00122A5C">
      <w:pPr>
        <w:pStyle w:val="1"/>
      </w:pPr>
      <w:bookmarkStart w:id="38" w:name="_Toc447133612"/>
      <w:bookmarkStart w:id="39" w:name="_Toc448859515"/>
      <w:r>
        <w:rPr>
          <w:rFonts w:hint="eastAsia"/>
        </w:rPr>
        <w:lastRenderedPageBreak/>
        <w:t>主要功能使用说明</w:t>
      </w:r>
      <w:bookmarkEnd w:id="38"/>
      <w:bookmarkEnd w:id="39"/>
    </w:p>
    <w:p w14:paraId="69D3131A" w14:textId="77777777" w:rsidR="00122A5C" w:rsidRPr="00BA249B" w:rsidRDefault="00122A5C" w:rsidP="00122A5C">
      <w:pPr>
        <w:pStyle w:val="-"/>
        <w:ind w:firstLine="480"/>
        <w:rPr>
          <w:i/>
          <w:color w:val="0070C0"/>
        </w:rPr>
      </w:pPr>
      <w:r>
        <w:rPr>
          <w:rFonts w:hint="eastAsia"/>
          <w:i/>
          <w:color w:val="0070C0"/>
        </w:rPr>
        <w:t>对系统的主体功能进行详细描述说明。</w:t>
      </w:r>
    </w:p>
    <w:p w14:paraId="6190C860" w14:textId="77777777" w:rsidR="00C353B0" w:rsidRPr="0014203A" w:rsidRDefault="00122A5C" w:rsidP="00465D53">
      <w:pPr>
        <w:pStyle w:val="1"/>
      </w:pPr>
      <w:bookmarkStart w:id="40" w:name="_Toc434592772"/>
      <w:bookmarkStart w:id="41" w:name="_Toc447133613"/>
      <w:bookmarkStart w:id="42" w:name="_Toc448859516"/>
      <w:r>
        <w:rPr>
          <w:rFonts w:hint="eastAsia"/>
        </w:rPr>
        <w:t>附录</w:t>
      </w:r>
      <w:bookmarkEnd w:id="40"/>
      <w:bookmarkEnd w:id="41"/>
      <w:bookmarkEnd w:id="42"/>
    </w:p>
    <w:sectPr w:rsidR="00C353B0" w:rsidRPr="0014203A">
      <w:pgSz w:w="11906" w:h="16838"/>
      <w:pgMar w:top="1701" w:right="1588" w:bottom="1701" w:left="1588" w:header="1134" w:footer="1134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A972AB" w14:textId="77777777" w:rsidR="00E324ED" w:rsidRDefault="00E324ED">
      <w:pPr>
        <w:spacing w:line="240" w:lineRule="auto"/>
      </w:pPr>
      <w:r>
        <w:separator/>
      </w:r>
    </w:p>
  </w:endnote>
  <w:endnote w:type="continuationSeparator" w:id="0">
    <w:p w14:paraId="3EA1E7BD" w14:textId="77777777" w:rsidR="00E324ED" w:rsidRDefault="00E324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方正兰亭准黑简体">
    <w:altName w:val="Arial Unicode MS"/>
    <w:charset w:val="86"/>
    <w:family w:val="auto"/>
    <w:pitch w:val="variable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Grande">
    <w:altName w:val="Courier New"/>
    <w:charset w:val="00"/>
    <w:family w:val="auto"/>
    <w:pitch w:val="default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方正兰亭超细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79B5B6" w14:textId="77777777" w:rsidR="007516D2" w:rsidRDefault="007516D2">
    <w:pPr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B34216" w14:textId="77777777" w:rsidR="007516D2" w:rsidRDefault="007516D2">
    <w:r>
      <w:rPr>
        <w:rFonts w:ascii="Georgia" w:hAnsi="Georgia"/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0F82A8C" wp14:editId="3B85199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64135" cy="196850"/>
              <wp:effectExtent l="0" t="0" r="0" b="0"/>
              <wp:wrapNone/>
              <wp:docPr id="4" name="文本框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13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34BDA7" w14:textId="77777777" w:rsidR="007516D2" w:rsidRDefault="007516D2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E054AB">
                            <w:rPr>
                              <w:noProof/>
                              <w:sz w:val="18"/>
                            </w:rPr>
                            <w:t>5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F82A8C" id="_x0000_t202" coordsize="21600,21600" o:spt="202" path="m,l,21600r21600,l21600,xe">
              <v:stroke joinstyle="miter"/>
              <v:path gradientshapeok="t" o:connecttype="rect"/>
            </v:shapetype>
            <v:shape id="文本框 13" o:spid="_x0000_s1026" type="#_x0000_t202" style="position:absolute;left:0;text-align:left;margin-left:0;margin-top:0;width:5.05pt;height:15.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" filled="f" stroked="f">
              <v:textbox style="mso-fit-shape-to-text:t" inset="0,0,0,0">
                <w:txbxContent>
                  <w:p w14:paraId="7C34BDA7" w14:textId="77777777" w:rsidR="007516D2" w:rsidRDefault="007516D2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E054AB">
                      <w:rPr>
                        <w:noProof/>
                        <w:sz w:val="18"/>
                      </w:rPr>
                      <w:t>5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0E3549" w14:textId="77777777" w:rsidR="00E324ED" w:rsidRDefault="00E324ED">
      <w:pPr>
        <w:spacing w:line="240" w:lineRule="auto"/>
      </w:pPr>
      <w:r>
        <w:separator/>
      </w:r>
    </w:p>
  </w:footnote>
  <w:footnote w:type="continuationSeparator" w:id="0">
    <w:p w14:paraId="4ECFB0E9" w14:textId="77777777" w:rsidR="00E324ED" w:rsidRDefault="00E324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6F7F5F" w14:textId="77777777" w:rsidR="007516D2" w:rsidRDefault="007516D2" w:rsidP="0033284D">
    <w:pPr>
      <w:pBdr>
        <w:bottom w:val="single" w:sz="4" w:space="0" w:color="auto"/>
      </w:pBdr>
      <w:spacing w:line="240" w:lineRule="auto"/>
      <w:jc w:val="right"/>
    </w:pPr>
    <w:r>
      <w:rPr>
        <w:rFonts w:ascii="Georgia" w:eastAsia="方正兰亭超细黑简体" w:hAnsi="Georgia"/>
        <w:noProof/>
      </w:rPr>
      <w:drawing>
        <wp:anchor distT="0" distB="0" distL="114300" distR="114300" simplePos="0" relativeHeight="251657216" behindDoc="0" locked="0" layoutInCell="1" allowOverlap="1" wp14:anchorId="78EF58F6" wp14:editId="1134C863">
          <wp:simplePos x="0" y="0"/>
          <wp:positionH relativeFrom="column">
            <wp:posOffset>80010</wp:posOffset>
          </wp:positionH>
          <wp:positionV relativeFrom="paragraph">
            <wp:posOffset>-142240</wp:posOffset>
          </wp:positionV>
          <wp:extent cx="1892935" cy="274955"/>
          <wp:effectExtent l="0" t="0" r="0" b="0"/>
          <wp:wrapNone/>
          <wp:docPr id="3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92935" cy="2749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>www.baifendian.com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FFECC920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  <w:rPr>
        <w:b/>
      </w:rPr>
    </w:lvl>
  </w:abstractNum>
  <w:abstractNum w:abstractNumId="1" w15:restartNumberingAfterBreak="0">
    <w:nsid w:val="FFFFFF7D"/>
    <w:multiLevelType w:val="singleLevel"/>
    <w:tmpl w:val="F1BC7DB4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  <w:rPr>
        <w:b/>
      </w:rPr>
    </w:lvl>
  </w:abstractNum>
  <w:abstractNum w:abstractNumId="2" w15:restartNumberingAfterBreak="0">
    <w:nsid w:val="FFFFFF7E"/>
    <w:multiLevelType w:val="singleLevel"/>
    <w:tmpl w:val="FEEC580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  <w:rPr>
        <w:b/>
      </w:rPr>
    </w:lvl>
  </w:abstractNum>
  <w:abstractNum w:abstractNumId="3" w15:restartNumberingAfterBreak="0">
    <w:nsid w:val="FFFFFF7F"/>
    <w:multiLevelType w:val="singleLevel"/>
    <w:tmpl w:val="5A04AB96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  <w:rPr>
        <w:b/>
      </w:rPr>
    </w:lvl>
  </w:abstractNum>
  <w:abstractNum w:abstractNumId="4" w15:restartNumberingAfterBreak="0">
    <w:nsid w:val="FFFFFF80"/>
    <w:multiLevelType w:val="singleLevel"/>
    <w:tmpl w:val="009004FE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C5A00232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CE47DF2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9"/>
    <w:multiLevelType w:val="singleLevel"/>
    <w:tmpl w:val="7848FC44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55B259F8"/>
    <w:multiLevelType w:val="hybridMultilevel"/>
    <w:tmpl w:val="2B3CE5F0"/>
    <w:lvl w:ilvl="0" w:tplc="EF960772">
      <w:start w:val="1"/>
      <w:numFmt w:val="decimal"/>
      <w:pStyle w:val="a0"/>
      <w:lvlText w:val="%1."/>
      <w:lvlJc w:val="left"/>
      <w:pPr>
        <w:ind w:left="420" w:hanging="42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5E3CEF9"/>
    <w:multiLevelType w:val="multilevel"/>
    <w:tmpl w:val="4B8CADA2"/>
    <w:lvl w:ilvl="0">
      <w:start w:val="1"/>
      <w:numFmt w:val="chineseCounting"/>
      <w:pStyle w:val="1"/>
      <w:lvlText w:val="%1、"/>
      <w:lvlJc w:val="left"/>
      <w:pPr>
        <w:ind w:left="425" w:hanging="425"/>
      </w:pPr>
      <w:rPr>
        <w:rFonts w:ascii="Arial" w:eastAsia="方正兰亭准黑简体" w:hAnsi="Arial" w:cs="宋体" w:hint="eastAsia"/>
        <w:b/>
        <w:sz w:val="32"/>
        <w:lang w:val="en-US"/>
      </w:rPr>
    </w:lvl>
    <w:lvl w:ilvl="1">
      <w:start w:val="1"/>
      <w:numFmt w:val="decimal"/>
      <w:pStyle w:val="20"/>
      <w:isLgl/>
      <w:lvlText w:val="%1.%2"/>
      <w:lvlJc w:val="left"/>
      <w:pPr>
        <w:ind w:left="567" w:hanging="567"/>
      </w:pPr>
      <w:rPr>
        <w:rFonts w:ascii="方正兰亭准黑简体" w:eastAsia="方正兰亭准黑简体" w:hAnsi="宋体" w:cs="宋体" w:hint="eastAsia"/>
        <w:b/>
      </w:rPr>
    </w:lvl>
    <w:lvl w:ilvl="2">
      <w:start w:val="1"/>
      <w:numFmt w:val="decimal"/>
      <w:pStyle w:val="31"/>
      <w:isLgl/>
      <w:lvlText w:val="%1.%2.%3"/>
      <w:lvlJc w:val="left"/>
      <w:pPr>
        <w:ind w:left="709" w:hanging="709"/>
      </w:pPr>
      <w:rPr>
        <w:rFonts w:ascii="方正兰亭准黑简体" w:eastAsia="方正兰亭准黑简体" w:hAnsi="Arial" w:cs="宋体" w:hint="eastAsia"/>
      </w:rPr>
    </w:lvl>
    <w:lvl w:ilvl="3">
      <w:start w:val="1"/>
      <w:numFmt w:val="decimal"/>
      <w:pStyle w:val="41"/>
      <w:isLgl/>
      <w:lvlText w:val="%1.%2.%3.%4"/>
      <w:lvlJc w:val="left"/>
      <w:pPr>
        <w:ind w:left="851" w:hanging="851"/>
      </w:pPr>
      <w:rPr>
        <w:rFonts w:ascii="Arial" w:eastAsia="方正兰亭准黑简体" w:hAnsi="Arial" w:cs="宋体" w:hint="eastAsia"/>
      </w:rPr>
    </w:lvl>
    <w:lvl w:ilvl="4">
      <w:start w:val="1"/>
      <w:numFmt w:val="decimal"/>
      <w:pStyle w:val="51"/>
      <w:isLgl/>
      <w:lvlText w:val="%1.%2.%3.%4.%5"/>
      <w:lvlJc w:val="left"/>
      <w:pPr>
        <w:ind w:left="992" w:hanging="992"/>
      </w:pPr>
      <w:rPr>
        <w:rFonts w:ascii="Arial" w:eastAsia="方正兰亭准黑简体" w:hAnsi="Arial" w:cs="宋体" w:hint="eastAsia"/>
        <w:b/>
      </w:rPr>
    </w:lvl>
    <w:lvl w:ilvl="5">
      <w:start w:val="1"/>
      <w:numFmt w:val="decimal"/>
      <w:pStyle w:val="6"/>
      <w:isLgl/>
      <w:lvlText w:val="%1.%2.%3.%4.%5.%6"/>
      <w:lvlJc w:val="left"/>
      <w:pPr>
        <w:ind w:left="1134" w:hanging="1134"/>
      </w:pPr>
      <w:rPr>
        <w:rFonts w:ascii="Arial" w:eastAsia="方正兰亭准黑简体" w:hAnsi="Arial" w:cs="宋体" w:hint="eastAsia"/>
        <w:b/>
      </w:rPr>
    </w:lvl>
    <w:lvl w:ilvl="6">
      <w:start w:val="1"/>
      <w:numFmt w:val="decimal"/>
      <w:pStyle w:val="7"/>
      <w:isLgl/>
      <w:lvlText w:val="%1.%2.%3.%4.%5.%6.%7"/>
      <w:lvlJc w:val="left"/>
      <w:pPr>
        <w:ind w:left="1276" w:hanging="1276"/>
      </w:pPr>
      <w:rPr>
        <w:rFonts w:ascii="Arial" w:eastAsia="方正兰亭准黑简体" w:hAnsi="Arial" w:cs="宋体" w:hint="eastAsia"/>
        <w:b/>
      </w:rPr>
    </w:lvl>
    <w:lvl w:ilvl="7">
      <w:start w:val="1"/>
      <w:numFmt w:val="decimal"/>
      <w:pStyle w:val="8"/>
      <w:isLgl/>
      <w:lvlText w:val="%1.%2.%3.%4.%5.%6.%7.%8"/>
      <w:lvlJc w:val="left"/>
      <w:pPr>
        <w:ind w:left="1418" w:hanging="1418"/>
      </w:pPr>
      <w:rPr>
        <w:rFonts w:ascii="Arial" w:eastAsia="方正兰亭准黑简体" w:hAnsi="Arial" w:cs="宋体" w:hint="eastAsia"/>
        <w:b/>
      </w:rPr>
    </w:lvl>
    <w:lvl w:ilvl="8">
      <w:start w:val="1"/>
      <w:numFmt w:val="decimal"/>
      <w:pStyle w:val="9"/>
      <w:isLgl/>
      <w:lvlText w:val="%1.%2.%3.%4.%5.%6.%7.%8.%9"/>
      <w:lvlJc w:val="left"/>
      <w:pPr>
        <w:ind w:left="1559" w:hanging="1559"/>
      </w:pPr>
      <w:rPr>
        <w:rFonts w:ascii="Arial" w:eastAsia="方正兰亭准黑简体" w:hAnsi="Arial" w:cs="宋体" w:hint="eastAsia"/>
        <w:b/>
      </w:rPr>
    </w:lvl>
  </w:abstractNum>
  <w:abstractNum w:abstractNumId="10" w15:restartNumberingAfterBreak="0">
    <w:nsid w:val="7F633A82"/>
    <w:multiLevelType w:val="hybridMultilevel"/>
    <w:tmpl w:val="B8621952"/>
    <w:lvl w:ilvl="0" w:tplc="FD1019FA">
      <w:start w:val="1"/>
      <w:numFmt w:val="bullet"/>
      <w:pStyle w:val="21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10"/>
  </w:num>
  <w:num w:numId="12">
    <w:abstractNumId w:val="10"/>
  </w:num>
  <w:num w:numId="13">
    <w:abstractNumId w:val="9"/>
  </w:num>
  <w:num w:numId="14">
    <w:abstractNumId w:val="10"/>
  </w:num>
  <w:num w:numId="15">
    <w:abstractNumId w:val="9"/>
  </w:num>
  <w:num w:numId="16">
    <w:abstractNumId w:val="7"/>
  </w:num>
  <w:num w:numId="17">
    <w:abstractNumId w:val="7"/>
  </w:num>
  <w:num w:numId="18">
    <w:abstractNumId w:val="3"/>
    <w:lvlOverride w:ilvl="0">
      <w:startOverride w:val="1"/>
    </w:lvlOverride>
  </w:num>
  <w:num w:numId="19">
    <w:abstractNumId w:val="3"/>
    <w:lvlOverride w:ilvl="0">
      <w:startOverride w:val="1"/>
    </w:lvlOverride>
  </w:num>
  <w:num w:numId="20">
    <w:abstractNumId w:val="3"/>
  </w:num>
  <w:num w:numId="21">
    <w:abstractNumId w:val="3"/>
  </w:num>
  <w:num w:numId="22">
    <w:abstractNumId w:val="7"/>
  </w:num>
  <w:num w:numId="23">
    <w:abstractNumId w:val="9"/>
  </w:num>
  <w:num w:numId="24">
    <w:abstractNumId w:val="9"/>
  </w:num>
  <w:num w:numId="25">
    <w:abstractNumId w:val="9"/>
  </w:num>
  <w:num w:numId="26">
    <w:abstractNumId w:val="9"/>
  </w:num>
  <w:num w:numId="27">
    <w:abstractNumId w:val="9"/>
  </w:num>
  <w:num w:numId="28">
    <w:abstractNumId w:val="9"/>
  </w:num>
  <w:num w:numId="29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formatting="1"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E29"/>
    <w:rsid w:val="00001DB9"/>
    <w:rsid w:val="000034DD"/>
    <w:rsid w:val="00006958"/>
    <w:rsid w:val="00010CE4"/>
    <w:rsid w:val="00010EE5"/>
    <w:rsid w:val="00012838"/>
    <w:rsid w:val="00012DFC"/>
    <w:rsid w:val="00014F2E"/>
    <w:rsid w:val="00015ACF"/>
    <w:rsid w:val="00027B55"/>
    <w:rsid w:val="00032891"/>
    <w:rsid w:val="00032ADE"/>
    <w:rsid w:val="0003544E"/>
    <w:rsid w:val="00036EF2"/>
    <w:rsid w:val="0004256B"/>
    <w:rsid w:val="00046DD5"/>
    <w:rsid w:val="00056334"/>
    <w:rsid w:val="000567A6"/>
    <w:rsid w:val="00057C45"/>
    <w:rsid w:val="0006045F"/>
    <w:rsid w:val="00066962"/>
    <w:rsid w:val="00066DD7"/>
    <w:rsid w:val="00073CB2"/>
    <w:rsid w:val="000740F0"/>
    <w:rsid w:val="00082E3B"/>
    <w:rsid w:val="00086A51"/>
    <w:rsid w:val="000927A8"/>
    <w:rsid w:val="00093280"/>
    <w:rsid w:val="0009390B"/>
    <w:rsid w:val="00094B99"/>
    <w:rsid w:val="00094C04"/>
    <w:rsid w:val="000A5F63"/>
    <w:rsid w:val="000A7CCA"/>
    <w:rsid w:val="000B72EB"/>
    <w:rsid w:val="000C5F04"/>
    <w:rsid w:val="000D0EB2"/>
    <w:rsid w:val="000D1686"/>
    <w:rsid w:val="000D1958"/>
    <w:rsid w:val="000D27FC"/>
    <w:rsid w:val="000D34B4"/>
    <w:rsid w:val="000D5F10"/>
    <w:rsid w:val="000D6E31"/>
    <w:rsid w:val="000E2083"/>
    <w:rsid w:val="000E4DD4"/>
    <w:rsid w:val="000E4E29"/>
    <w:rsid w:val="000E5C4D"/>
    <w:rsid w:val="000E73BE"/>
    <w:rsid w:val="000F1AFA"/>
    <w:rsid w:val="000F7636"/>
    <w:rsid w:val="001018FF"/>
    <w:rsid w:val="00103B7A"/>
    <w:rsid w:val="001103B1"/>
    <w:rsid w:val="0011381E"/>
    <w:rsid w:val="00115176"/>
    <w:rsid w:val="00115A9E"/>
    <w:rsid w:val="00122A5C"/>
    <w:rsid w:val="00130F74"/>
    <w:rsid w:val="00131D76"/>
    <w:rsid w:val="00135A0B"/>
    <w:rsid w:val="00135BAD"/>
    <w:rsid w:val="00135CFA"/>
    <w:rsid w:val="001371B2"/>
    <w:rsid w:val="0014203A"/>
    <w:rsid w:val="00145F28"/>
    <w:rsid w:val="0014655E"/>
    <w:rsid w:val="00146CB8"/>
    <w:rsid w:val="0015102C"/>
    <w:rsid w:val="00153997"/>
    <w:rsid w:val="00155155"/>
    <w:rsid w:val="001552DE"/>
    <w:rsid w:val="00160000"/>
    <w:rsid w:val="00161FF7"/>
    <w:rsid w:val="00162370"/>
    <w:rsid w:val="00166250"/>
    <w:rsid w:val="00166D9A"/>
    <w:rsid w:val="00167D90"/>
    <w:rsid w:val="0017037C"/>
    <w:rsid w:val="001704BB"/>
    <w:rsid w:val="0017530F"/>
    <w:rsid w:val="00175E5F"/>
    <w:rsid w:val="00180563"/>
    <w:rsid w:val="00184433"/>
    <w:rsid w:val="00185307"/>
    <w:rsid w:val="00185469"/>
    <w:rsid w:val="00187A3B"/>
    <w:rsid w:val="00190216"/>
    <w:rsid w:val="0019070C"/>
    <w:rsid w:val="00191BC2"/>
    <w:rsid w:val="001927A2"/>
    <w:rsid w:val="00193F83"/>
    <w:rsid w:val="00196150"/>
    <w:rsid w:val="001A29CF"/>
    <w:rsid w:val="001A34B3"/>
    <w:rsid w:val="001B1A6A"/>
    <w:rsid w:val="001B223B"/>
    <w:rsid w:val="001B2F91"/>
    <w:rsid w:val="001B551B"/>
    <w:rsid w:val="001B6D46"/>
    <w:rsid w:val="001C1299"/>
    <w:rsid w:val="001C1813"/>
    <w:rsid w:val="001C1891"/>
    <w:rsid w:val="001C68A9"/>
    <w:rsid w:val="001C6DE6"/>
    <w:rsid w:val="001D45C0"/>
    <w:rsid w:val="001D4FAE"/>
    <w:rsid w:val="001D51F0"/>
    <w:rsid w:val="001E0D1A"/>
    <w:rsid w:val="001E340C"/>
    <w:rsid w:val="001E3B2C"/>
    <w:rsid w:val="001E605A"/>
    <w:rsid w:val="001F44B1"/>
    <w:rsid w:val="00200C86"/>
    <w:rsid w:val="0020145A"/>
    <w:rsid w:val="00202783"/>
    <w:rsid w:val="00203413"/>
    <w:rsid w:val="00205480"/>
    <w:rsid w:val="00210F4F"/>
    <w:rsid w:val="00217BD5"/>
    <w:rsid w:val="002212E8"/>
    <w:rsid w:val="002239FE"/>
    <w:rsid w:val="0022541B"/>
    <w:rsid w:val="00226F32"/>
    <w:rsid w:val="00231056"/>
    <w:rsid w:val="002328C6"/>
    <w:rsid w:val="00233C85"/>
    <w:rsid w:val="00235BE9"/>
    <w:rsid w:val="00236C66"/>
    <w:rsid w:val="00245A50"/>
    <w:rsid w:val="002471BD"/>
    <w:rsid w:val="002523E8"/>
    <w:rsid w:val="00253BDC"/>
    <w:rsid w:val="00255F2B"/>
    <w:rsid w:val="00257774"/>
    <w:rsid w:val="0026491C"/>
    <w:rsid w:val="002717A6"/>
    <w:rsid w:val="0027317D"/>
    <w:rsid w:val="00275894"/>
    <w:rsid w:val="00276C47"/>
    <w:rsid w:val="00280169"/>
    <w:rsid w:val="00280E56"/>
    <w:rsid w:val="00280F29"/>
    <w:rsid w:val="002824D6"/>
    <w:rsid w:val="00284B9C"/>
    <w:rsid w:val="00286DF9"/>
    <w:rsid w:val="00286F23"/>
    <w:rsid w:val="00287C6C"/>
    <w:rsid w:val="002906FD"/>
    <w:rsid w:val="002937DF"/>
    <w:rsid w:val="0029698D"/>
    <w:rsid w:val="002A2AD5"/>
    <w:rsid w:val="002B06A4"/>
    <w:rsid w:val="002B2CA1"/>
    <w:rsid w:val="002B48F8"/>
    <w:rsid w:val="002B5EAF"/>
    <w:rsid w:val="002B74AC"/>
    <w:rsid w:val="002B7BCD"/>
    <w:rsid w:val="002C57DD"/>
    <w:rsid w:val="002C6E60"/>
    <w:rsid w:val="002D278D"/>
    <w:rsid w:val="002D2B2C"/>
    <w:rsid w:val="002D5E8C"/>
    <w:rsid w:val="002E3162"/>
    <w:rsid w:val="002E5C6F"/>
    <w:rsid w:val="002E5F4C"/>
    <w:rsid w:val="002E76E9"/>
    <w:rsid w:val="002F40CB"/>
    <w:rsid w:val="002F67D4"/>
    <w:rsid w:val="002F792B"/>
    <w:rsid w:val="00300610"/>
    <w:rsid w:val="003016B3"/>
    <w:rsid w:val="00301BDC"/>
    <w:rsid w:val="00303468"/>
    <w:rsid w:val="00311FC2"/>
    <w:rsid w:val="003122D3"/>
    <w:rsid w:val="00313B66"/>
    <w:rsid w:val="00315367"/>
    <w:rsid w:val="0031577D"/>
    <w:rsid w:val="003166E5"/>
    <w:rsid w:val="00320220"/>
    <w:rsid w:val="0032066B"/>
    <w:rsid w:val="003223E1"/>
    <w:rsid w:val="00332507"/>
    <w:rsid w:val="0033284D"/>
    <w:rsid w:val="00335E41"/>
    <w:rsid w:val="00336CD5"/>
    <w:rsid w:val="00343763"/>
    <w:rsid w:val="00343B07"/>
    <w:rsid w:val="00345474"/>
    <w:rsid w:val="003600CE"/>
    <w:rsid w:val="00360F31"/>
    <w:rsid w:val="00361240"/>
    <w:rsid w:val="0036188B"/>
    <w:rsid w:val="00364077"/>
    <w:rsid w:val="003722EB"/>
    <w:rsid w:val="00381D9F"/>
    <w:rsid w:val="0038230D"/>
    <w:rsid w:val="00382496"/>
    <w:rsid w:val="00384CA0"/>
    <w:rsid w:val="00384CDE"/>
    <w:rsid w:val="00384ED7"/>
    <w:rsid w:val="00386A95"/>
    <w:rsid w:val="00386BAB"/>
    <w:rsid w:val="00387C89"/>
    <w:rsid w:val="003974CA"/>
    <w:rsid w:val="00397AD7"/>
    <w:rsid w:val="00397C04"/>
    <w:rsid w:val="003A04DE"/>
    <w:rsid w:val="003A4BE5"/>
    <w:rsid w:val="003A5C47"/>
    <w:rsid w:val="003B3601"/>
    <w:rsid w:val="003C5376"/>
    <w:rsid w:val="003C5FD0"/>
    <w:rsid w:val="003C7056"/>
    <w:rsid w:val="003D2E0F"/>
    <w:rsid w:val="003D3477"/>
    <w:rsid w:val="003D3B05"/>
    <w:rsid w:val="003D68F9"/>
    <w:rsid w:val="003D79E1"/>
    <w:rsid w:val="003E2C1D"/>
    <w:rsid w:val="003E61C6"/>
    <w:rsid w:val="003F42D8"/>
    <w:rsid w:val="003F7520"/>
    <w:rsid w:val="00401F48"/>
    <w:rsid w:val="00403179"/>
    <w:rsid w:val="00403188"/>
    <w:rsid w:val="00407786"/>
    <w:rsid w:val="00407B6F"/>
    <w:rsid w:val="004134E3"/>
    <w:rsid w:val="00415637"/>
    <w:rsid w:val="00430F30"/>
    <w:rsid w:val="0043274E"/>
    <w:rsid w:val="00436A6A"/>
    <w:rsid w:val="00436E9F"/>
    <w:rsid w:val="004411B1"/>
    <w:rsid w:val="00441F04"/>
    <w:rsid w:val="004424FF"/>
    <w:rsid w:val="0044699A"/>
    <w:rsid w:val="00450267"/>
    <w:rsid w:val="00451B28"/>
    <w:rsid w:val="0045452A"/>
    <w:rsid w:val="00455546"/>
    <w:rsid w:val="004559E4"/>
    <w:rsid w:val="00463177"/>
    <w:rsid w:val="0046732F"/>
    <w:rsid w:val="00470385"/>
    <w:rsid w:val="0047351C"/>
    <w:rsid w:val="00483650"/>
    <w:rsid w:val="00491E08"/>
    <w:rsid w:val="00493D62"/>
    <w:rsid w:val="00496526"/>
    <w:rsid w:val="004A7F55"/>
    <w:rsid w:val="004B3901"/>
    <w:rsid w:val="004B4498"/>
    <w:rsid w:val="004B4592"/>
    <w:rsid w:val="004C0518"/>
    <w:rsid w:val="004C1A36"/>
    <w:rsid w:val="004C2970"/>
    <w:rsid w:val="004C2F9F"/>
    <w:rsid w:val="004C4B58"/>
    <w:rsid w:val="004C59A8"/>
    <w:rsid w:val="004C74C0"/>
    <w:rsid w:val="004D1901"/>
    <w:rsid w:val="004D221F"/>
    <w:rsid w:val="004D4A5A"/>
    <w:rsid w:val="004E1AE4"/>
    <w:rsid w:val="004E1C29"/>
    <w:rsid w:val="004E23F7"/>
    <w:rsid w:val="004E3279"/>
    <w:rsid w:val="004E539C"/>
    <w:rsid w:val="004F0289"/>
    <w:rsid w:val="004F0B7F"/>
    <w:rsid w:val="004F19E8"/>
    <w:rsid w:val="004F39CF"/>
    <w:rsid w:val="004F3F5F"/>
    <w:rsid w:val="004F4B05"/>
    <w:rsid w:val="004F509D"/>
    <w:rsid w:val="00501961"/>
    <w:rsid w:val="00504CEA"/>
    <w:rsid w:val="00505528"/>
    <w:rsid w:val="005063E3"/>
    <w:rsid w:val="00507257"/>
    <w:rsid w:val="005079AC"/>
    <w:rsid w:val="005129FB"/>
    <w:rsid w:val="00513303"/>
    <w:rsid w:val="0052115D"/>
    <w:rsid w:val="005254FE"/>
    <w:rsid w:val="00526061"/>
    <w:rsid w:val="00532C68"/>
    <w:rsid w:val="00533FBD"/>
    <w:rsid w:val="00535D53"/>
    <w:rsid w:val="005364B8"/>
    <w:rsid w:val="00544EB5"/>
    <w:rsid w:val="00547194"/>
    <w:rsid w:val="00552B62"/>
    <w:rsid w:val="005552AB"/>
    <w:rsid w:val="005566CC"/>
    <w:rsid w:val="005606D2"/>
    <w:rsid w:val="005622B9"/>
    <w:rsid w:val="00562C4A"/>
    <w:rsid w:val="005740C8"/>
    <w:rsid w:val="00575A49"/>
    <w:rsid w:val="00576452"/>
    <w:rsid w:val="005843CA"/>
    <w:rsid w:val="00587809"/>
    <w:rsid w:val="00590FC7"/>
    <w:rsid w:val="005930A3"/>
    <w:rsid w:val="00593398"/>
    <w:rsid w:val="00594D97"/>
    <w:rsid w:val="00595D73"/>
    <w:rsid w:val="005A0616"/>
    <w:rsid w:val="005A7DA5"/>
    <w:rsid w:val="005A7EE8"/>
    <w:rsid w:val="005B1BC8"/>
    <w:rsid w:val="005B2ABE"/>
    <w:rsid w:val="005B5046"/>
    <w:rsid w:val="005B62D9"/>
    <w:rsid w:val="005B6309"/>
    <w:rsid w:val="005C264E"/>
    <w:rsid w:val="005C3549"/>
    <w:rsid w:val="005C3A0A"/>
    <w:rsid w:val="005C4000"/>
    <w:rsid w:val="005C4B97"/>
    <w:rsid w:val="005C5283"/>
    <w:rsid w:val="005C65D6"/>
    <w:rsid w:val="005C7F73"/>
    <w:rsid w:val="005D3665"/>
    <w:rsid w:val="005D5B32"/>
    <w:rsid w:val="005E0611"/>
    <w:rsid w:val="005E0EFD"/>
    <w:rsid w:val="005F67D3"/>
    <w:rsid w:val="005F7E88"/>
    <w:rsid w:val="00604BAF"/>
    <w:rsid w:val="00606201"/>
    <w:rsid w:val="00613157"/>
    <w:rsid w:val="0061362C"/>
    <w:rsid w:val="006232B8"/>
    <w:rsid w:val="00624819"/>
    <w:rsid w:val="00625DCC"/>
    <w:rsid w:val="0062667D"/>
    <w:rsid w:val="006267F4"/>
    <w:rsid w:val="00626DD0"/>
    <w:rsid w:val="00631785"/>
    <w:rsid w:val="0064141F"/>
    <w:rsid w:val="00643397"/>
    <w:rsid w:val="00652562"/>
    <w:rsid w:val="00660992"/>
    <w:rsid w:val="00666985"/>
    <w:rsid w:val="0067248B"/>
    <w:rsid w:val="0067390C"/>
    <w:rsid w:val="00676FE9"/>
    <w:rsid w:val="00677381"/>
    <w:rsid w:val="0068040C"/>
    <w:rsid w:val="00682A20"/>
    <w:rsid w:val="00684F54"/>
    <w:rsid w:val="00685E48"/>
    <w:rsid w:val="006876FA"/>
    <w:rsid w:val="00690BB6"/>
    <w:rsid w:val="00692AAD"/>
    <w:rsid w:val="00692BE5"/>
    <w:rsid w:val="006A1972"/>
    <w:rsid w:val="006A21C3"/>
    <w:rsid w:val="006B16F3"/>
    <w:rsid w:val="006B4B4B"/>
    <w:rsid w:val="006B4D61"/>
    <w:rsid w:val="006B7B2C"/>
    <w:rsid w:val="006B7D5D"/>
    <w:rsid w:val="006C5139"/>
    <w:rsid w:val="006D019C"/>
    <w:rsid w:val="006D0AF9"/>
    <w:rsid w:val="006E028B"/>
    <w:rsid w:val="006E1C88"/>
    <w:rsid w:val="006E5AAD"/>
    <w:rsid w:val="006E742D"/>
    <w:rsid w:val="006F26EE"/>
    <w:rsid w:val="006F33DA"/>
    <w:rsid w:val="006F4C3B"/>
    <w:rsid w:val="006F65DA"/>
    <w:rsid w:val="006F72A0"/>
    <w:rsid w:val="006F7AFA"/>
    <w:rsid w:val="00701A31"/>
    <w:rsid w:val="00714F85"/>
    <w:rsid w:val="00715868"/>
    <w:rsid w:val="00716739"/>
    <w:rsid w:val="00720FA3"/>
    <w:rsid w:val="00727133"/>
    <w:rsid w:val="0073095C"/>
    <w:rsid w:val="00732D12"/>
    <w:rsid w:val="00734D81"/>
    <w:rsid w:val="007408E8"/>
    <w:rsid w:val="00741EF7"/>
    <w:rsid w:val="00744579"/>
    <w:rsid w:val="00747420"/>
    <w:rsid w:val="007476AB"/>
    <w:rsid w:val="007516D2"/>
    <w:rsid w:val="007606A2"/>
    <w:rsid w:val="00760A37"/>
    <w:rsid w:val="00760EE9"/>
    <w:rsid w:val="00764891"/>
    <w:rsid w:val="00771AD6"/>
    <w:rsid w:val="00776CF2"/>
    <w:rsid w:val="00780BA8"/>
    <w:rsid w:val="0078333C"/>
    <w:rsid w:val="00783C2A"/>
    <w:rsid w:val="00787006"/>
    <w:rsid w:val="0078700E"/>
    <w:rsid w:val="007A0589"/>
    <w:rsid w:val="007A1A9D"/>
    <w:rsid w:val="007A3761"/>
    <w:rsid w:val="007A6B7B"/>
    <w:rsid w:val="007A6CFD"/>
    <w:rsid w:val="007A72A9"/>
    <w:rsid w:val="007B3B29"/>
    <w:rsid w:val="007B4D73"/>
    <w:rsid w:val="007C1077"/>
    <w:rsid w:val="007C2515"/>
    <w:rsid w:val="007C4505"/>
    <w:rsid w:val="007C4DE5"/>
    <w:rsid w:val="007C6828"/>
    <w:rsid w:val="007C7A83"/>
    <w:rsid w:val="007E1927"/>
    <w:rsid w:val="007E2B21"/>
    <w:rsid w:val="007E30EA"/>
    <w:rsid w:val="007E3754"/>
    <w:rsid w:val="007E5692"/>
    <w:rsid w:val="007E5FA7"/>
    <w:rsid w:val="007F0CC9"/>
    <w:rsid w:val="007F21BA"/>
    <w:rsid w:val="007F3860"/>
    <w:rsid w:val="00800D0A"/>
    <w:rsid w:val="00815716"/>
    <w:rsid w:val="0081597D"/>
    <w:rsid w:val="0083432D"/>
    <w:rsid w:val="00835F82"/>
    <w:rsid w:val="0083757A"/>
    <w:rsid w:val="00841C02"/>
    <w:rsid w:val="00846024"/>
    <w:rsid w:val="0084689E"/>
    <w:rsid w:val="00846E65"/>
    <w:rsid w:val="00851B6B"/>
    <w:rsid w:val="00851F43"/>
    <w:rsid w:val="00852EB2"/>
    <w:rsid w:val="00853198"/>
    <w:rsid w:val="008556CC"/>
    <w:rsid w:val="00860B22"/>
    <w:rsid w:val="00861B91"/>
    <w:rsid w:val="00865CE5"/>
    <w:rsid w:val="00872A7C"/>
    <w:rsid w:val="00872F92"/>
    <w:rsid w:val="008731FC"/>
    <w:rsid w:val="008753B1"/>
    <w:rsid w:val="00877752"/>
    <w:rsid w:val="00877806"/>
    <w:rsid w:val="00880615"/>
    <w:rsid w:val="00881C5B"/>
    <w:rsid w:val="00883A29"/>
    <w:rsid w:val="00885CC2"/>
    <w:rsid w:val="00885EB4"/>
    <w:rsid w:val="008874A0"/>
    <w:rsid w:val="008904E9"/>
    <w:rsid w:val="00890A29"/>
    <w:rsid w:val="0089235A"/>
    <w:rsid w:val="00896245"/>
    <w:rsid w:val="00896415"/>
    <w:rsid w:val="00896D2B"/>
    <w:rsid w:val="008A02D5"/>
    <w:rsid w:val="008A0585"/>
    <w:rsid w:val="008A50F6"/>
    <w:rsid w:val="008A61AE"/>
    <w:rsid w:val="008B40B0"/>
    <w:rsid w:val="008B5BC1"/>
    <w:rsid w:val="008B6590"/>
    <w:rsid w:val="008B6671"/>
    <w:rsid w:val="008B6E9D"/>
    <w:rsid w:val="008C12F7"/>
    <w:rsid w:val="008C2B64"/>
    <w:rsid w:val="008C467D"/>
    <w:rsid w:val="008C4697"/>
    <w:rsid w:val="008C620D"/>
    <w:rsid w:val="008C661E"/>
    <w:rsid w:val="008C6704"/>
    <w:rsid w:val="008D46F8"/>
    <w:rsid w:val="008D7FC4"/>
    <w:rsid w:val="008E1A94"/>
    <w:rsid w:val="008E2127"/>
    <w:rsid w:val="008E2E1A"/>
    <w:rsid w:val="008E39EA"/>
    <w:rsid w:val="008E4C58"/>
    <w:rsid w:val="008E53C3"/>
    <w:rsid w:val="008F03A7"/>
    <w:rsid w:val="008F2009"/>
    <w:rsid w:val="008F27D9"/>
    <w:rsid w:val="008F459F"/>
    <w:rsid w:val="008F5A52"/>
    <w:rsid w:val="008F67F7"/>
    <w:rsid w:val="00904676"/>
    <w:rsid w:val="00911A9E"/>
    <w:rsid w:val="00911B5E"/>
    <w:rsid w:val="009130A8"/>
    <w:rsid w:val="00914AF1"/>
    <w:rsid w:val="00915F7F"/>
    <w:rsid w:val="00923BDF"/>
    <w:rsid w:val="00924BE4"/>
    <w:rsid w:val="0092756F"/>
    <w:rsid w:val="009340FF"/>
    <w:rsid w:val="009366EF"/>
    <w:rsid w:val="009404AE"/>
    <w:rsid w:val="00942602"/>
    <w:rsid w:val="00944DDD"/>
    <w:rsid w:val="00946880"/>
    <w:rsid w:val="0095196B"/>
    <w:rsid w:val="00951FA7"/>
    <w:rsid w:val="009539D4"/>
    <w:rsid w:val="009553F0"/>
    <w:rsid w:val="00955710"/>
    <w:rsid w:val="00955714"/>
    <w:rsid w:val="00955B38"/>
    <w:rsid w:val="00956107"/>
    <w:rsid w:val="00961DD5"/>
    <w:rsid w:val="00962D56"/>
    <w:rsid w:val="00963697"/>
    <w:rsid w:val="00963BE4"/>
    <w:rsid w:val="00966057"/>
    <w:rsid w:val="009701B4"/>
    <w:rsid w:val="009712FA"/>
    <w:rsid w:val="00971496"/>
    <w:rsid w:val="00972022"/>
    <w:rsid w:val="0097281E"/>
    <w:rsid w:val="00972C0E"/>
    <w:rsid w:val="00972E2C"/>
    <w:rsid w:val="00975078"/>
    <w:rsid w:val="009776B3"/>
    <w:rsid w:val="00980EA2"/>
    <w:rsid w:val="00982DF7"/>
    <w:rsid w:val="009833BD"/>
    <w:rsid w:val="00983FB2"/>
    <w:rsid w:val="00986603"/>
    <w:rsid w:val="00992FAA"/>
    <w:rsid w:val="009976D7"/>
    <w:rsid w:val="00997B49"/>
    <w:rsid w:val="009A31B7"/>
    <w:rsid w:val="009A553E"/>
    <w:rsid w:val="009B1696"/>
    <w:rsid w:val="009B176C"/>
    <w:rsid w:val="009B5ACE"/>
    <w:rsid w:val="009B7A7A"/>
    <w:rsid w:val="009C07D3"/>
    <w:rsid w:val="009C179A"/>
    <w:rsid w:val="009C18E8"/>
    <w:rsid w:val="009C4D66"/>
    <w:rsid w:val="009D3281"/>
    <w:rsid w:val="009D3EEC"/>
    <w:rsid w:val="009D64A1"/>
    <w:rsid w:val="009E0921"/>
    <w:rsid w:val="009E1C45"/>
    <w:rsid w:val="009E2594"/>
    <w:rsid w:val="009E4619"/>
    <w:rsid w:val="009E4F55"/>
    <w:rsid w:val="009F23B8"/>
    <w:rsid w:val="009F7711"/>
    <w:rsid w:val="00A00333"/>
    <w:rsid w:val="00A02EC6"/>
    <w:rsid w:val="00A03B98"/>
    <w:rsid w:val="00A10A90"/>
    <w:rsid w:val="00A12858"/>
    <w:rsid w:val="00A164F0"/>
    <w:rsid w:val="00A259B3"/>
    <w:rsid w:val="00A26E66"/>
    <w:rsid w:val="00A331F5"/>
    <w:rsid w:val="00A3434F"/>
    <w:rsid w:val="00A373DB"/>
    <w:rsid w:val="00A42365"/>
    <w:rsid w:val="00A42986"/>
    <w:rsid w:val="00A43D8E"/>
    <w:rsid w:val="00A43DFC"/>
    <w:rsid w:val="00A53155"/>
    <w:rsid w:val="00A6243E"/>
    <w:rsid w:val="00A627CA"/>
    <w:rsid w:val="00A62DC5"/>
    <w:rsid w:val="00A667F3"/>
    <w:rsid w:val="00A66B6C"/>
    <w:rsid w:val="00A67764"/>
    <w:rsid w:val="00A73C31"/>
    <w:rsid w:val="00A76E7D"/>
    <w:rsid w:val="00A8034A"/>
    <w:rsid w:val="00A8430B"/>
    <w:rsid w:val="00A913CA"/>
    <w:rsid w:val="00AA0229"/>
    <w:rsid w:val="00AA7236"/>
    <w:rsid w:val="00AA7AB7"/>
    <w:rsid w:val="00AB10BE"/>
    <w:rsid w:val="00AB146D"/>
    <w:rsid w:val="00AB2AFD"/>
    <w:rsid w:val="00AB3A4F"/>
    <w:rsid w:val="00AB4CFD"/>
    <w:rsid w:val="00AC05E4"/>
    <w:rsid w:val="00AC3E22"/>
    <w:rsid w:val="00AC4CAA"/>
    <w:rsid w:val="00AC5314"/>
    <w:rsid w:val="00AD5601"/>
    <w:rsid w:val="00AD57D6"/>
    <w:rsid w:val="00AE1C6A"/>
    <w:rsid w:val="00AE1FC0"/>
    <w:rsid w:val="00AE4529"/>
    <w:rsid w:val="00AE530F"/>
    <w:rsid w:val="00AE7417"/>
    <w:rsid w:val="00B02D21"/>
    <w:rsid w:val="00B03A54"/>
    <w:rsid w:val="00B1140B"/>
    <w:rsid w:val="00B14F22"/>
    <w:rsid w:val="00B20BCA"/>
    <w:rsid w:val="00B23A08"/>
    <w:rsid w:val="00B264D3"/>
    <w:rsid w:val="00B26512"/>
    <w:rsid w:val="00B321A5"/>
    <w:rsid w:val="00B330FF"/>
    <w:rsid w:val="00B33CA3"/>
    <w:rsid w:val="00B344ED"/>
    <w:rsid w:val="00B47C8C"/>
    <w:rsid w:val="00B612A0"/>
    <w:rsid w:val="00B628A8"/>
    <w:rsid w:val="00B62928"/>
    <w:rsid w:val="00B62FAC"/>
    <w:rsid w:val="00B6379F"/>
    <w:rsid w:val="00B670E6"/>
    <w:rsid w:val="00B76A6F"/>
    <w:rsid w:val="00B77AF2"/>
    <w:rsid w:val="00B821C2"/>
    <w:rsid w:val="00B8231B"/>
    <w:rsid w:val="00B82E54"/>
    <w:rsid w:val="00B83B2D"/>
    <w:rsid w:val="00B91FC6"/>
    <w:rsid w:val="00B9327E"/>
    <w:rsid w:val="00B93631"/>
    <w:rsid w:val="00B979E2"/>
    <w:rsid w:val="00BA0596"/>
    <w:rsid w:val="00BA49B4"/>
    <w:rsid w:val="00BA7319"/>
    <w:rsid w:val="00BB445A"/>
    <w:rsid w:val="00BB55D0"/>
    <w:rsid w:val="00BB56FD"/>
    <w:rsid w:val="00BB5CC2"/>
    <w:rsid w:val="00BB6B1F"/>
    <w:rsid w:val="00BC161D"/>
    <w:rsid w:val="00BC29B0"/>
    <w:rsid w:val="00BD1FF5"/>
    <w:rsid w:val="00BD6352"/>
    <w:rsid w:val="00BE0D8F"/>
    <w:rsid w:val="00BE13B1"/>
    <w:rsid w:val="00BE23CE"/>
    <w:rsid w:val="00BE3F90"/>
    <w:rsid w:val="00BE4710"/>
    <w:rsid w:val="00BE4847"/>
    <w:rsid w:val="00BE5B60"/>
    <w:rsid w:val="00BE6C9C"/>
    <w:rsid w:val="00BF2465"/>
    <w:rsid w:val="00BF4124"/>
    <w:rsid w:val="00BF5919"/>
    <w:rsid w:val="00BF68A6"/>
    <w:rsid w:val="00C00BAC"/>
    <w:rsid w:val="00C014D5"/>
    <w:rsid w:val="00C055DD"/>
    <w:rsid w:val="00C05800"/>
    <w:rsid w:val="00C1050C"/>
    <w:rsid w:val="00C12C8F"/>
    <w:rsid w:val="00C176D4"/>
    <w:rsid w:val="00C17FBC"/>
    <w:rsid w:val="00C20E7C"/>
    <w:rsid w:val="00C21089"/>
    <w:rsid w:val="00C25773"/>
    <w:rsid w:val="00C25824"/>
    <w:rsid w:val="00C3113A"/>
    <w:rsid w:val="00C353B0"/>
    <w:rsid w:val="00C37545"/>
    <w:rsid w:val="00C37A71"/>
    <w:rsid w:val="00C40CCC"/>
    <w:rsid w:val="00C44FAD"/>
    <w:rsid w:val="00C4526A"/>
    <w:rsid w:val="00C50894"/>
    <w:rsid w:val="00C51A3F"/>
    <w:rsid w:val="00C53449"/>
    <w:rsid w:val="00C53FB6"/>
    <w:rsid w:val="00C55D9B"/>
    <w:rsid w:val="00C67EA9"/>
    <w:rsid w:val="00C7007B"/>
    <w:rsid w:val="00C73764"/>
    <w:rsid w:val="00C743BC"/>
    <w:rsid w:val="00C7647B"/>
    <w:rsid w:val="00C82F10"/>
    <w:rsid w:val="00C83308"/>
    <w:rsid w:val="00C851F6"/>
    <w:rsid w:val="00C9286D"/>
    <w:rsid w:val="00C94392"/>
    <w:rsid w:val="00C9441C"/>
    <w:rsid w:val="00C96B90"/>
    <w:rsid w:val="00C96FFE"/>
    <w:rsid w:val="00CA2D87"/>
    <w:rsid w:val="00CA3A9D"/>
    <w:rsid w:val="00CB1AD4"/>
    <w:rsid w:val="00CB1FF4"/>
    <w:rsid w:val="00CB2783"/>
    <w:rsid w:val="00CB442A"/>
    <w:rsid w:val="00CC0489"/>
    <w:rsid w:val="00CC3F5C"/>
    <w:rsid w:val="00CC4DB2"/>
    <w:rsid w:val="00CC65CB"/>
    <w:rsid w:val="00CD4B44"/>
    <w:rsid w:val="00CD6654"/>
    <w:rsid w:val="00CE29E6"/>
    <w:rsid w:val="00CF4815"/>
    <w:rsid w:val="00CF579E"/>
    <w:rsid w:val="00D01982"/>
    <w:rsid w:val="00D01E01"/>
    <w:rsid w:val="00D02FFB"/>
    <w:rsid w:val="00D10CE1"/>
    <w:rsid w:val="00D12369"/>
    <w:rsid w:val="00D16B87"/>
    <w:rsid w:val="00D174BF"/>
    <w:rsid w:val="00D21494"/>
    <w:rsid w:val="00D214A4"/>
    <w:rsid w:val="00D23BE0"/>
    <w:rsid w:val="00D25712"/>
    <w:rsid w:val="00D301B5"/>
    <w:rsid w:val="00D3792E"/>
    <w:rsid w:val="00D4002E"/>
    <w:rsid w:val="00D40FBA"/>
    <w:rsid w:val="00D426AF"/>
    <w:rsid w:val="00D439EA"/>
    <w:rsid w:val="00D44665"/>
    <w:rsid w:val="00D46832"/>
    <w:rsid w:val="00D50C44"/>
    <w:rsid w:val="00D52C22"/>
    <w:rsid w:val="00D57802"/>
    <w:rsid w:val="00D60130"/>
    <w:rsid w:val="00D6151E"/>
    <w:rsid w:val="00D669D5"/>
    <w:rsid w:val="00D676A5"/>
    <w:rsid w:val="00D71703"/>
    <w:rsid w:val="00D761DB"/>
    <w:rsid w:val="00D82535"/>
    <w:rsid w:val="00D83790"/>
    <w:rsid w:val="00D83B1A"/>
    <w:rsid w:val="00D84F3D"/>
    <w:rsid w:val="00D8741E"/>
    <w:rsid w:val="00D8748A"/>
    <w:rsid w:val="00D92175"/>
    <w:rsid w:val="00DA0ADD"/>
    <w:rsid w:val="00DA1A7C"/>
    <w:rsid w:val="00DA2DE1"/>
    <w:rsid w:val="00DA35E0"/>
    <w:rsid w:val="00DA52B3"/>
    <w:rsid w:val="00DB0539"/>
    <w:rsid w:val="00DB48E5"/>
    <w:rsid w:val="00DB63BE"/>
    <w:rsid w:val="00DC4B6A"/>
    <w:rsid w:val="00DC5BFA"/>
    <w:rsid w:val="00DC6622"/>
    <w:rsid w:val="00DC68BA"/>
    <w:rsid w:val="00DD031B"/>
    <w:rsid w:val="00DD79C7"/>
    <w:rsid w:val="00DD7E35"/>
    <w:rsid w:val="00DE0870"/>
    <w:rsid w:val="00DE09AD"/>
    <w:rsid w:val="00DE2C96"/>
    <w:rsid w:val="00DE473B"/>
    <w:rsid w:val="00DF38C6"/>
    <w:rsid w:val="00DF3CBE"/>
    <w:rsid w:val="00DF5DEB"/>
    <w:rsid w:val="00E03908"/>
    <w:rsid w:val="00E04DAC"/>
    <w:rsid w:val="00E04DCF"/>
    <w:rsid w:val="00E054AB"/>
    <w:rsid w:val="00E06934"/>
    <w:rsid w:val="00E079FF"/>
    <w:rsid w:val="00E10508"/>
    <w:rsid w:val="00E10850"/>
    <w:rsid w:val="00E10CCB"/>
    <w:rsid w:val="00E13C7A"/>
    <w:rsid w:val="00E145AA"/>
    <w:rsid w:val="00E14BE6"/>
    <w:rsid w:val="00E16EFC"/>
    <w:rsid w:val="00E217DF"/>
    <w:rsid w:val="00E22C92"/>
    <w:rsid w:val="00E23C49"/>
    <w:rsid w:val="00E255FC"/>
    <w:rsid w:val="00E25A32"/>
    <w:rsid w:val="00E27B5B"/>
    <w:rsid w:val="00E300A5"/>
    <w:rsid w:val="00E324ED"/>
    <w:rsid w:val="00E333E3"/>
    <w:rsid w:val="00E3700B"/>
    <w:rsid w:val="00E4017E"/>
    <w:rsid w:val="00E41D40"/>
    <w:rsid w:val="00E420D1"/>
    <w:rsid w:val="00E44842"/>
    <w:rsid w:val="00E4597D"/>
    <w:rsid w:val="00E45D9C"/>
    <w:rsid w:val="00E46CC9"/>
    <w:rsid w:val="00E470D7"/>
    <w:rsid w:val="00E47599"/>
    <w:rsid w:val="00E517E6"/>
    <w:rsid w:val="00E5193B"/>
    <w:rsid w:val="00E52830"/>
    <w:rsid w:val="00E53352"/>
    <w:rsid w:val="00E546C3"/>
    <w:rsid w:val="00E549C4"/>
    <w:rsid w:val="00E558D7"/>
    <w:rsid w:val="00E563C2"/>
    <w:rsid w:val="00E627CF"/>
    <w:rsid w:val="00E67464"/>
    <w:rsid w:val="00E70C21"/>
    <w:rsid w:val="00E714E2"/>
    <w:rsid w:val="00E71566"/>
    <w:rsid w:val="00E71DE6"/>
    <w:rsid w:val="00E76269"/>
    <w:rsid w:val="00E83596"/>
    <w:rsid w:val="00E83851"/>
    <w:rsid w:val="00E87B47"/>
    <w:rsid w:val="00E919DD"/>
    <w:rsid w:val="00E91A20"/>
    <w:rsid w:val="00E93FA9"/>
    <w:rsid w:val="00EA0CEF"/>
    <w:rsid w:val="00EA1590"/>
    <w:rsid w:val="00EA224E"/>
    <w:rsid w:val="00EA3EE2"/>
    <w:rsid w:val="00EA451A"/>
    <w:rsid w:val="00EA4617"/>
    <w:rsid w:val="00EA4842"/>
    <w:rsid w:val="00EA4E7F"/>
    <w:rsid w:val="00EA7CCD"/>
    <w:rsid w:val="00EB1842"/>
    <w:rsid w:val="00EB4EDF"/>
    <w:rsid w:val="00EC523C"/>
    <w:rsid w:val="00ED47C8"/>
    <w:rsid w:val="00ED5513"/>
    <w:rsid w:val="00ED5824"/>
    <w:rsid w:val="00EE6A60"/>
    <w:rsid w:val="00EF1732"/>
    <w:rsid w:val="00EF20C3"/>
    <w:rsid w:val="00EF2860"/>
    <w:rsid w:val="00EF2E9E"/>
    <w:rsid w:val="00F01959"/>
    <w:rsid w:val="00F01A57"/>
    <w:rsid w:val="00F01BB8"/>
    <w:rsid w:val="00F066D9"/>
    <w:rsid w:val="00F07C32"/>
    <w:rsid w:val="00F102E1"/>
    <w:rsid w:val="00F115F0"/>
    <w:rsid w:val="00F11831"/>
    <w:rsid w:val="00F11DE1"/>
    <w:rsid w:val="00F12454"/>
    <w:rsid w:val="00F15138"/>
    <w:rsid w:val="00F21A27"/>
    <w:rsid w:val="00F469B2"/>
    <w:rsid w:val="00F46F7E"/>
    <w:rsid w:val="00F47899"/>
    <w:rsid w:val="00F51019"/>
    <w:rsid w:val="00F54B46"/>
    <w:rsid w:val="00F55883"/>
    <w:rsid w:val="00F56DCC"/>
    <w:rsid w:val="00F57614"/>
    <w:rsid w:val="00F57A0F"/>
    <w:rsid w:val="00F57E98"/>
    <w:rsid w:val="00F61468"/>
    <w:rsid w:val="00F61636"/>
    <w:rsid w:val="00F6238B"/>
    <w:rsid w:val="00F6296B"/>
    <w:rsid w:val="00F7120C"/>
    <w:rsid w:val="00F715B0"/>
    <w:rsid w:val="00F761B7"/>
    <w:rsid w:val="00F80225"/>
    <w:rsid w:val="00F91514"/>
    <w:rsid w:val="00F9314D"/>
    <w:rsid w:val="00F95F41"/>
    <w:rsid w:val="00F97813"/>
    <w:rsid w:val="00FA5117"/>
    <w:rsid w:val="00FA6C91"/>
    <w:rsid w:val="00FA7F52"/>
    <w:rsid w:val="00FC2BCE"/>
    <w:rsid w:val="00FD0A12"/>
    <w:rsid w:val="00FD1485"/>
    <w:rsid w:val="00FD3DCD"/>
    <w:rsid w:val="00FD5129"/>
    <w:rsid w:val="00FD62A0"/>
    <w:rsid w:val="00FE2567"/>
    <w:rsid w:val="00FE3242"/>
    <w:rsid w:val="00FE3EFF"/>
    <w:rsid w:val="00FE51DA"/>
    <w:rsid w:val="00FE5F0C"/>
    <w:rsid w:val="00FE7080"/>
    <w:rsid w:val="00FF09AB"/>
    <w:rsid w:val="00FF40B7"/>
    <w:rsid w:val="00FF6D9C"/>
    <w:rsid w:val="00FF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1C7B9E13"/>
  <w15:docId w15:val="{1F4E08F3-E09A-42C9-BDEF-E0CAB240F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9" w:qFormat="1"/>
    <w:lsdException w:name="heading 2" w:uiPriority="99" w:unhideWhenUsed="1" w:qFormat="1"/>
    <w:lsdException w:name="heading 3" w:uiPriority="99" w:unhideWhenUsed="1" w:qFormat="1"/>
    <w:lsdException w:name="heading 4" w:uiPriority="99" w:unhideWhenUsed="1" w:qFormat="1"/>
    <w:lsdException w:name="heading 5" w:semiHidden="1" w:uiPriority="9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note text" w:semiHidden="1" w:unhideWhenUsed="1"/>
    <w:lsdException w:name="annotation text" w:semiHidden="1" w:unhideWhenUsed="1" w:qFormat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 w:qFormat="1"/>
    <w:lsdException w:name="List Bullet 2" w:semiHidden="1" w:unhideWhenUsed="1"/>
    <w:lsdException w:name="List Bullet 3" w:semiHidden="1" w:unhideWhenUsed="1"/>
    <w:lsdException w:name="List Bullet 4" w:semiHidden="1" w:unhideWhenUsed="1" w:qFormat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Indent 2" w:semiHidden="1" w:uiPriority="99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iPriority="99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5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两端对齐"/>
    <w:qFormat/>
    <w:rsid w:val="0073095C"/>
    <w:pPr>
      <w:widowControl w:val="0"/>
      <w:spacing w:line="360" w:lineRule="auto"/>
      <w:jc w:val="both"/>
    </w:pPr>
    <w:rPr>
      <w:rFonts w:ascii="方正兰亭准黑简体" w:eastAsia="方正兰亭准黑简体" w:hAnsi="方正兰亭准黑简体" w:cs="黑体"/>
      <w:kern w:val="2"/>
      <w:sz w:val="24"/>
      <w:szCs w:val="22"/>
    </w:rPr>
  </w:style>
  <w:style w:type="paragraph" w:styleId="1">
    <w:name w:val="heading 1"/>
    <w:basedOn w:val="a1"/>
    <w:next w:val="a1"/>
    <w:link w:val="1Char"/>
    <w:uiPriority w:val="99"/>
    <w:qFormat/>
    <w:pPr>
      <w:keepNext/>
      <w:keepLines/>
      <w:numPr>
        <w:numId w:val="1"/>
      </w:numPr>
      <w:spacing w:before="340" w:after="330"/>
      <w:outlineLvl w:val="0"/>
    </w:pPr>
    <w:rPr>
      <w:b/>
      <w:bCs/>
      <w:kern w:val="44"/>
      <w:sz w:val="32"/>
      <w:szCs w:val="44"/>
    </w:rPr>
  </w:style>
  <w:style w:type="paragraph" w:styleId="20">
    <w:name w:val="heading 2"/>
    <w:basedOn w:val="a1"/>
    <w:next w:val="a1"/>
    <w:link w:val="2Char"/>
    <w:autoRedefine/>
    <w:uiPriority w:val="99"/>
    <w:unhideWhenUsed/>
    <w:qFormat/>
    <w:rsid w:val="001018FF"/>
    <w:pPr>
      <w:keepNext/>
      <w:keepLines/>
      <w:numPr>
        <w:ilvl w:val="1"/>
        <w:numId w:val="1"/>
      </w:numPr>
      <w:spacing w:before="260" w:after="260"/>
      <w:jc w:val="left"/>
      <w:outlineLvl w:val="1"/>
    </w:pPr>
    <w:rPr>
      <w:b/>
      <w:bCs/>
      <w:sz w:val="28"/>
      <w:szCs w:val="32"/>
    </w:rPr>
  </w:style>
  <w:style w:type="paragraph" w:styleId="31">
    <w:name w:val="heading 3"/>
    <w:basedOn w:val="a1"/>
    <w:next w:val="a1"/>
    <w:link w:val="3Char"/>
    <w:uiPriority w:val="99"/>
    <w:unhideWhenUsed/>
    <w:qFormat/>
    <w:rsid w:val="0004256B"/>
    <w:pPr>
      <w:keepNext/>
      <w:keepLines/>
      <w:numPr>
        <w:ilvl w:val="2"/>
        <w:numId w:val="1"/>
      </w:numPr>
      <w:spacing w:before="260" w:after="260"/>
      <w:outlineLvl w:val="2"/>
    </w:pPr>
    <w:rPr>
      <w:b/>
      <w:bCs/>
      <w:sz w:val="28"/>
      <w:szCs w:val="32"/>
    </w:rPr>
  </w:style>
  <w:style w:type="paragraph" w:styleId="41">
    <w:name w:val="heading 4"/>
    <w:basedOn w:val="a1"/>
    <w:next w:val="a1"/>
    <w:link w:val="4Char"/>
    <w:uiPriority w:val="99"/>
    <w:unhideWhenUsed/>
    <w:qFormat/>
    <w:pPr>
      <w:keepNext/>
      <w:keepLines/>
      <w:numPr>
        <w:ilvl w:val="3"/>
        <w:numId w:val="1"/>
      </w:numPr>
      <w:spacing w:before="280" w:after="290"/>
      <w:outlineLvl w:val="3"/>
    </w:pPr>
    <w:rPr>
      <w:b/>
      <w:bCs/>
      <w:sz w:val="28"/>
      <w:szCs w:val="28"/>
    </w:rPr>
  </w:style>
  <w:style w:type="paragraph" w:styleId="51">
    <w:name w:val="heading 5"/>
    <w:basedOn w:val="a1"/>
    <w:next w:val="a1"/>
    <w:uiPriority w:val="99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next w:val="a1"/>
    <w:uiPriority w:val="9"/>
    <w:unhideWhenUsed/>
    <w:qFormat/>
    <w:pPr>
      <w:keepNext/>
      <w:keepLines/>
      <w:numPr>
        <w:ilvl w:val="5"/>
        <w:numId w:val="1"/>
      </w:numPr>
      <w:tabs>
        <w:tab w:val="left" w:pos="0"/>
        <w:tab w:val="left" w:pos="1320"/>
      </w:tabs>
      <w:spacing w:beforeLines="100" w:afterLines="75" w:line="360" w:lineRule="auto"/>
      <w:contextualSpacing/>
      <w:outlineLvl w:val="5"/>
    </w:pPr>
    <w:rPr>
      <w:rFonts w:eastAsia="方正兰亭准黑简体"/>
      <w:b/>
      <w:bCs/>
      <w:kern w:val="2"/>
      <w:sz w:val="24"/>
      <w:szCs w:val="24"/>
    </w:rPr>
  </w:style>
  <w:style w:type="paragraph" w:styleId="7">
    <w:name w:val="heading 7"/>
    <w:next w:val="a1"/>
    <w:uiPriority w:val="9"/>
    <w:unhideWhenUsed/>
    <w:qFormat/>
    <w:pPr>
      <w:keepNext/>
      <w:keepLines/>
      <w:numPr>
        <w:ilvl w:val="6"/>
        <w:numId w:val="1"/>
      </w:numPr>
      <w:tabs>
        <w:tab w:val="left" w:pos="0"/>
        <w:tab w:val="left" w:pos="1488"/>
      </w:tabs>
      <w:spacing w:beforeLines="100" w:afterLines="75" w:line="360" w:lineRule="auto"/>
      <w:contextualSpacing/>
      <w:outlineLvl w:val="6"/>
    </w:pPr>
    <w:rPr>
      <w:rFonts w:eastAsia="方正兰亭准黑简体"/>
      <w:b/>
      <w:bCs/>
      <w:kern w:val="2"/>
      <w:sz w:val="24"/>
      <w:szCs w:val="24"/>
    </w:rPr>
  </w:style>
  <w:style w:type="paragraph" w:styleId="8">
    <w:name w:val="heading 8"/>
    <w:next w:val="a1"/>
    <w:uiPriority w:val="9"/>
    <w:unhideWhenUsed/>
    <w:qFormat/>
    <w:pPr>
      <w:keepNext/>
      <w:keepLines/>
      <w:numPr>
        <w:ilvl w:val="7"/>
        <w:numId w:val="1"/>
      </w:numPr>
      <w:tabs>
        <w:tab w:val="left" w:pos="0"/>
        <w:tab w:val="left" w:pos="1680"/>
      </w:tabs>
      <w:spacing w:beforeLines="100" w:afterLines="75" w:line="360" w:lineRule="auto"/>
      <w:contextualSpacing/>
      <w:outlineLvl w:val="7"/>
    </w:pPr>
    <w:rPr>
      <w:rFonts w:ascii="Arial" w:eastAsia="方正兰亭准黑简体" w:hAnsi="Arial"/>
      <w:b/>
      <w:kern w:val="2"/>
      <w:sz w:val="24"/>
      <w:szCs w:val="24"/>
    </w:rPr>
  </w:style>
  <w:style w:type="paragraph" w:styleId="9">
    <w:name w:val="heading 9"/>
    <w:next w:val="a1"/>
    <w:uiPriority w:val="9"/>
    <w:unhideWhenUsed/>
    <w:qFormat/>
    <w:rsid w:val="00D3792E"/>
    <w:pPr>
      <w:keepNext/>
      <w:keepLines/>
      <w:numPr>
        <w:ilvl w:val="8"/>
        <w:numId w:val="1"/>
      </w:numPr>
      <w:tabs>
        <w:tab w:val="left" w:pos="0"/>
        <w:tab w:val="left" w:pos="1872"/>
      </w:tabs>
      <w:spacing w:beforeLines="100" w:afterLines="75" w:line="360" w:lineRule="auto"/>
      <w:contextualSpacing/>
      <w:outlineLvl w:val="8"/>
    </w:pPr>
    <w:rPr>
      <w:rFonts w:ascii="方正兰亭准黑简体" w:eastAsia="方正兰亭准黑简体" w:hAnsi="方正兰亭准黑简体"/>
      <w:b/>
      <w:kern w:val="2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link w:val="Char"/>
    <w:uiPriority w:val="35"/>
    <w:unhideWhenUsed/>
    <w:qFormat/>
    <w:rsid w:val="008F2009"/>
    <w:pPr>
      <w:spacing w:line="240" w:lineRule="auto"/>
      <w:jc w:val="center"/>
    </w:pPr>
    <w:rPr>
      <w:rFonts w:cs="Arial"/>
      <w:b/>
      <w:sz w:val="21"/>
      <w:szCs w:val="20"/>
    </w:rPr>
  </w:style>
  <w:style w:type="paragraph" w:styleId="a6">
    <w:name w:val="Document Map"/>
    <w:basedOn w:val="a1"/>
    <w:link w:val="Char0"/>
    <w:uiPriority w:val="99"/>
    <w:semiHidden/>
    <w:unhideWhenUsed/>
    <w:rPr>
      <w:rFonts w:ascii="Lucida Grande" w:hAnsi="Lucida Grande" w:cs="Lucida Grande"/>
      <w:szCs w:val="24"/>
    </w:rPr>
  </w:style>
  <w:style w:type="paragraph" w:styleId="a7">
    <w:name w:val="annotation text"/>
    <w:basedOn w:val="a1"/>
    <w:link w:val="Char1"/>
    <w:unhideWhenUsed/>
    <w:qFormat/>
  </w:style>
  <w:style w:type="paragraph" w:styleId="a8">
    <w:name w:val="Body Text Indent"/>
    <w:basedOn w:val="a1"/>
    <w:link w:val="Char2"/>
    <w:semiHidden/>
    <w:unhideWhenUsed/>
    <w:pPr>
      <w:spacing w:after="120"/>
    </w:pPr>
    <w:rPr>
      <w:rFonts w:ascii="Calibri" w:hAnsi="Calibri"/>
      <w:szCs w:val="21"/>
    </w:rPr>
  </w:style>
  <w:style w:type="paragraph" w:styleId="22">
    <w:name w:val="Body Text Indent 2"/>
    <w:basedOn w:val="a1"/>
    <w:link w:val="2Char0"/>
    <w:uiPriority w:val="99"/>
    <w:semiHidden/>
    <w:unhideWhenUsed/>
    <w:pPr>
      <w:spacing w:after="120" w:line="480" w:lineRule="auto"/>
      <w:ind w:leftChars="200" w:left="420" w:firstLineChars="200" w:firstLine="420"/>
    </w:pPr>
    <w:rPr>
      <w:rFonts w:ascii="微软雅黑" w:eastAsia="微软雅黑" w:hAnsi="微软雅黑"/>
      <w:szCs w:val="21"/>
    </w:rPr>
  </w:style>
  <w:style w:type="paragraph" w:styleId="a9">
    <w:name w:val="Balloon Text"/>
    <w:basedOn w:val="a1"/>
    <w:link w:val="Char3"/>
    <w:uiPriority w:val="99"/>
    <w:semiHidden/>
    <w:unhideWhenUsed/>
    <w:rPr>
      <w:rFonts w:ascii="Lucida Grande" w:hAnsi="Lucida Grande" w:cs="Lucida Grande"/>
      <w:sz w:val="18"/>
      <w:szCs w:val="18"/>
    </w:rPr>
  </w:style>
  <w:style w:type="character" w:styleId="aa">
    <w:name w:val="Strong"/>
    <w:qFormat/>
    <w:rPr>
      <w:b/>
      <w:bCs/>
    </w:rPr>
  </w:style>
  <w:style w:type="character" w:styleId="ab">
    <w:name w:val="Hyperlink"/>
    <w:uiPriority w:val="99"/>
    <w:unhideWhenUsed/>
    <w:rPr>
      <w:color w:val="0563C1"/>
      <w:u w:val="single"/>
    </w:rPr>
  </w:style>
  <w:style w:type="character" w:styleId="ac">
    <w:name w:val="annotation reference"/>
    <w:unhideWhenUsed/>
    <w:qFormat/>
    <w:rPr>
      <w:sz w:val="21"/>
      <w:szCs w:val="21"/>
    </w:rPr>
  </w:style>
  <w:style w:type="paragraph" w:customStyle="1" w:styleId="ad">
    <w:name w:val="_封面标题"/>
    <w:basedOn w:val="a1"/>
    <w:link w:val="Char4"/>
    <w:qFormat/>
    <w:rsid w:val="00491E08"/>
    <w:pPr>
      <w:jc w:val="center"/>
    </w:pPr>
    <w:rPr>
      <w:rFonts w:cs="Times New Roman"/>
      <w:sz w:val="52"/>
      <w:szCs w:val="24"/>
    </w:rPr>
  </w:style>
  <w:style w:type="paragraph" w:customStyle="1" w:styleId="ae">
    <w:name w:val="表内文字居中"/>
    <w:qFormat/>
    <w:rsid w:val="005364B8"/>
    <w:pPr>
      <w:widowControl w:val="0"/>
      <w:adjustRightInd w:val="0"/>
      <w:snapToGrid w:val="0"/>
      <w:jc w:val="center"/>
    </w:pPr>
    <w:rPr>
      <w:rFonts w:ascii="方正兰亭准黑简体" w:eastAsia="方正兰亭准黑简体" w:hAnsi="方正兰亭准黑简体"/>
      <w:kern w:val="2"/>
      <w:sz w:val="24"/>
      <w:szCs w:val="24"/>
    </w:rPr>
  </w:style>
  <w:style w:type="paragraph" w:customStyle="1" w:styleId="af">
    <w:name w:val="目录名"/>
    <w:basedOn w:val="a1"/>
    <w:next w:val="a1"/>
    <w:rsid w:val="00D16B87"/>
    <w:pPr>
      <w:spacing w:beforeLines="50" w:afterLines="50"/>
      <w:jc w:val="center"/>
    </w:pPr>
    <w:rPr>
      <w:bCs/>
      <w:sz w:val="32"/>
      <w:szCs w:val="36"/>
    </w:rPr>
  </w:style>
  <w:style w:type="paragraph" w:customStyle="1" w:styleId="af0">
    <w:name w:val="插图居中"/>
    <w:next w:val="a1"/>
    <w:qFormat/>
    <w:rsid w:val="00135A0B"/>
    <w:pPr>
      <w:spacing w:beforeLines="50" w:afterLines="50" w:line="360" w:lineRule="auto"/>
      <w:jc w:val="center"/>
    </w:pPr>
    <w:rPr>
      <w:rFonts w:ascii="方正兰亭准黑简体" w:eastAsia="方正兰亭准黑简体" w:hAnsi="方正兰亭准黑简体"/>
      <w:kern w:val="2"/>
      <w:sz w:val="24"/>
      <w:szCs w:val="24"/>
    </w:rPr>
  </w:style>
  <w:style w:type="paragraph" w:customStyle="1" w:styleId="-">
    <w:name w:val="正文-首行缩进"/>
    <w:basedOn w:val="a1"/>
    <w:link w:val="-Char"/>
    <w:qFormat/>
    <w:pPr>
      <w:ind w:firstLineChars="200" w:firstLine="420"/>
    </w:pPr>
  </w:style>
  <w:style w:type="character" w:customStyle="1" w:styleId="1Char">
    <w:name w:val="标题 1 Char"/>
    <w:link w:val="1"/>
    <w:uiPriority w:val="9"/>
    <w:rPr>
      <w:rFonts w:ascii="方正兰亭准黑简体" w:eastAsia="方正兰亭准黑简体" w:hAnsi="方正兰亭准黑简体" w:cs="黑体"/>
      <w:b/>
      <w:bCs/>
      <w:kern w:val="44"/>
      <w:sz w:val="32"/>
      <w:szCs w:val="44"/>
    </w:rPr>
  </w:style>
  <w:style w:type="character" w:customStyle="1" w:styleId="2Char">
    <w:name w:val="标题 2 Char"/>
    <w:link w:val="20"/>
    <w:uiPriority w:val="9"/>
    <w:rsid w:val="001018FF"/>
    <w:rPr>
      <w:rFonts w:ascii="方正兰亭准黑简体" w:eastAsia="方正兰亭准黑简体" w:hAnsi="方正兰亭准黑简体" w:cs="黑体"/>
      <w:b/>
      <w:bCs/>
      <w:kern w:val="2"/>
      <w:sz w:val="28"/>
      <w:szCs w:val="32"/>
    </w:rPr>
  </w:style>
  <w:style w:type="character" w:customStyle="1" w:styleId="3Char">
    <w:name w:val="标题 3 Char"/>
    <w:link w:val="31"/>
    <w:uiPriority w:val="9"/>
    <w:rsid w:val="0004256B"/>
    <w:rPr>
      <w:rFonts w:ascii="方正兰亭准黑简体" w:eastAsia="方正兰亭准黑简体" w:hAnsi="方正兰亭准黑简体" w:cs="黑体"/>
      <w:b/>
      <w:bCs/>
      <w:kern w:val="2"/>
      <w:sz w:val="28"/>
      <w:szCs w:val="32"/>
    </w:rPr>
  </w:style>
  <w:style w:type="character" w:customStyle="1" w:styleId="4Char">
    <w:name w:val="标题 4 Char"/>
    <w:link w:val="41"/>
    <w:uiPriority w:val="9"/>
    <w:qFormat/>
    <w:rPr>
      <w:rFonts w:ascii="方正兰亭准黑简体" w:eastAsia="方正兰亭准黑简体" w:hAnsi="方正兰亭准黑简体" w:cs="黑体"/>
      <w:b/>
      <w:bCs/>
      <w:kern w:val="2"/>
      <w:sz w:val="28"/>
      <w:szCs w:val="28"/>
    </w:rPr>
  </w:style>
  <w:style w:type="character" w:customStyle="1" w:styleId="Char10">
    <w:name w:val="纯文本 Char1"/>
    <w:uiPriority w:val="99"/>
    <w:semiHidden/>
    <w:rPr>
      <w:rFonts w:ascii="宋体" w:eastAsia="宋体" w:hAnsi="Courier New" w:cs="Courier New"/>
      <w:szCs w:val="21"/>
    </w:rPr>
  </w:style>
  <w:style w:type="character" w:customStyle="1" w:styleId="2Char0">
    <w:name w:val="正文文本缩进 2 Char"/>
    <w:link w:val="22"/>
    <w:uiPriority w:val="99"/>
    <w:semiHidden/>
    <w:rPr>
      <w:rFonts w:ascii="微软雅黑" w:eastAsia="微软雅黑" w:hAnsi="微软雅黑" w:cs="黑体"/>
      <w:szCs w:val="21"/>
    </w:rPr>
  </w:style>
  <w:style w:type="character" w:customStyle="1" w:styleId="10">
    <w:name w:val="占位符文本1"/>
    <w:uiPriority w:val="99"/>
    <w:semiHidden/>
    <w:rPr>
      <w:color w:val="808080"/>
    </w:rPr>
  </w:style>
  <w:style w:type="character" w:customStyle="1" w:styleId="Char0">
    <w:name w:val="文档结构图 Char"/>
    <w:link w:val="a6"/>
    <w:uiPriority w:val="99"/>
    <w:semiHidden/>
    <w:rPr>
      <w:rFonts w:ascii="Lucida Grande" w:hAnsi="Lucida Grande" w:cs="Lucida Grande"/>
      <w:sz w:val="24"/>
      <w:szCs w:val="24"/>
    </w:rPr>
  </w:style>
  <w:style w:type="character" w:customStyle="1" w:styleId="Char3">
    <w:name w:val="批注框文本 Char"/>
    <w:link w:val="a9"/>
    <w:uiPriority w:val="99"/>
    <w:semiHidden/>
    <w:rPr>
      <w:rFonts w:ascii="Lucida Grande" w:hAnsi="Lucida Grande" w:cs="Lucida Grande"/>
      <w:sz w:val="18"/>
      <w:szCs w:val="18"/>
    </w:rPr>
  </w:style>
  <w:style w:type="character" w:customStyle="1" w:styleId="af1">
    <w:name w:val="文字加粗"/>
    <w:qFormat/>
    <w:rPr>
      <w:b/>
      <w:bCs/>
      <w:iCs/>
      <w:color w:val="000000"/>
    </w:rPr>
  </w:style>
  <w:style w:type="character" w:customStyle="1" w:styleId="Char1">
    <w:name w:val="批注文字 Char"/>
    <w:link w:val="a7"/>
    <w:semiHidden/>
    <w:qFormat/>
    <w:rsid w:val="0017037C"/>
    <w:rPr>
      <w:rFonts w:ascii="Arial" w:eastAsia="方正兰亭准黑简体" w:hAnsi="Arial" w:cs="黑体"/>
      <w:kern w:val="2"/>
      <w:sz w:val="24"/>
      <w:szCs w:val="22"/>
    </w:rPr>
  </w:style>
  <w:style w:type="character" w:customStyle="1" w:styleId="Char2">
    <w:name w:val="正文文本缩进 Char"/>
    <w:link w:val="a8"/>
    <w:semiHidden/>
    <w:rsid w:val="0017037C"/>
    <w:rPr>
      <w:rFonts w:ascii="Calibri" w:eastAsia="方正兰亭准黑简体" w:hAnsi="Calibri" w:cs="黑体"/>
      <w:kern w:val="2"/>
      <w:sz w:val="24"/>
      <w:szCs w:val="21"/>
    </w:rPr>
  </w:style>
  <w:style w:type="paragraph" w:customStyle="1" w:styleId="af2">
    <w:name w:val="表注"/>
    <w:basedOn w:val="a5"/>
    <w:link w:val="Char5"/>
    <w:qFormat/>
    <w:rsid w:val="006E742D"/>
  </w:style>
  <w:style w:type="character" w:customStyle="1" w:styleId="Char">
    <w:name w:val="题注 Char"/>
    <w:link w:val="a5"/>
    <w:uiPriority w:val="35"/>
    <w:qFormat/>
    <w:rsid w:val="008F2009"/>
    <w:rPr>
      <w:rFonts w:ascii="方正兰亭准黑简体" w:eastAsia="方正兰亭准黑简体" w:hAnsi="Arial" w:cs="Arial"/>
      <w:b/>
      <w:kern w:val="2"/>
      <w:sz w:val="21"/>
    </w:rPr>
  </w:style>
  <w:style w:type="character" w:customStyle="1" w:styleId="Char5">
    <w:name w:val="表注 Char"/>
    <w:link w:val="af2"/>
    <w:qFormat/>
    <w:rsid w:val="006E742D"/>
    <w:rPr>
      <w:rFonts w:ascii="方正兰亭准黑简体" w:eastAsia="方正兰亭准黑简体" w:hAnsi="Arial" w:cs="Arial"/>
      <w:b/>
      <w:kern w:val="2"/>
      <w:sz w:val="21"/>
    </w:rPr>
  </w:style>
  <w:style w:type="paragraph" w:customStyle="1" w:styleId="af3">
    <w:name w:val="图注"/>
    <w:basedOn w:val="a5"/>
    <w:link w:val="Char6"/>
    <w:qFormat/>
    <w:rsid w:val="008F2009"/>
  </w:style>
  <w:style w:type="character" w:customStyle="1" w:styleId="Char6">
    <w:name w:val="图注 Char"/>
    <w:link w:val="af3"/>
    <w:rsid w:val="008F2009"/>
    <w:rPr>
      <w:rFonts w:ascii="方正兰亭准黑简体" w:eastAsia="方正兰亭准黑简体" w:hAnsi="Arial" w:cs="Arial"/>
      <w:b/>
      <w:kern w:val="2"/>
      <w:sz w:val="21"/>
    </w:rPr>
  </w:style>
  <w:style w:type="paragraph" w:styleId="2">
    <w:name w:val="List Number 2"/>
    <w:basedOn w:val="a1"/>
    <w:unhideWhenUsed/>
    <w:qFormat/>
    <w:rsid w:val="008731FC"/>
    <w:pPr>
      <w:numPr>
        <w:numId w:val="2"/>
      </w:numPr>
      <w:contextualSpacing/>
    </w:pPr>
  </w:style>
  <w:style w:type="paragraph" w:styleId="3">
    <w:name w:val="List Number 3"/>
    <w:basedOn w:val="a1"/>
    <w:unhideWhenUsed/>
    <w:rsid w:val="008731FC"/>
    <w:pPr>
      <w:numPr>
        <w:numId w:val="3"/>
      </w:numPr>
      <w:contextualSpacing/>
    </w:pPr>
  </w:style>
  <w:style w:type="paragraph" w:customStyle="1" w:styleId="af4">
    <w:name w:val="目录"/>
    <w:basedOn w:val="a1"/>
    <w:link w:val="Char7"/>
    <w:qFormat/>
    <w:rsid w:val="00B979E2"/>
    <w:pPr>
      <w:tabs>
        <w:tab w:val="left" w:pos="840"/>
        <w:tab w:val="right" w:leader="dot" w:pos="8296"/>
      </w:tabs>
    </w:pPr>
    <w:rPr>
      <w:noProof/>
    </w:rPr>
  </w:style>
  <w:style w:type="character" w:customStyle="1" w:styleId="Char7">
    <w:name w:val="目录 Char"/>
    <w:basedOn w:val="a2"/>
    <w:link w:val="af4"/>
    <w:rsid w:val="00B979E2"/>
    <w:rPr>
      <w:rFonts w:ascii="方正兰亭准黑简体" w:eastAsia="方正兰亭准黑简体" w:hAnsi="方正兰亭准黑简体" w:cs="黑体"/>
      <w:noProof/>
      <w:kern w:val="2"/>
      <w:sz w:val="24"/>
      <w:szCs w:val="22"/>
    </w:rPr>
  </w:style>
  <w:style w:type="table" w:styleId="af5">
    <w:name w:val="Table Grid"/>
    <w:basedOn w:val="a3"/>
    <w:uiPriority w:val="59"/>
    <w:rsid w:val="001B55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4">
    <w:name w:val="_封面标题 Char"/>
    <w:basedOn w:val="a2"/>
    <w:link w:val="ad"/>
    <w:qFormat/>
    <w:rsid w:val="00313B66"/>
    <w:rPr>
      <w:rFonts w:ascii="方正兰亭准黑简体" w:eastAsia="方正兰亭准黑简体" w:hAnsi="方正兰亭准黑简体"/>
      <w:kern w:val="2"/>
      <w:sz w:val="52"/>
      <w:szCs w:val="24"/>
    </w:rPr>
  </w:style>
  <w:style w:type="paragraph" w:styleId="a0">
    <w:name w:val="List Number"/>
    <w:basedOn w:val="a1"/>
    <w:unhideWhenUsed/>
    <w:rsid w:val="009E0921"/>
    <w:pPr>
      <w:numPr>
        <w:numId w:val="10"/>
      </w:numPr>
      <w:tabs>
        <w:tab w:val="num" w:pos="360"/>
      </w:tabs>
      <w:ind w:left="480" w:hangingChars="200" w:hanging="480"/>
      <w:contextualSpacing/>
    </w:pPr>
  </w:style>
  <w:style w:type="paragraph" w:styleId="a">
    <w:name w:val="List Bullet"/>
    <w:basedOn w:val="a1"/>
    <w:unhideWhenUsed/>
    <w:rsid w:val="00384CDE"/>
    <w:pPr>
      <w:numPr>
        <w:numId w:val="6"/>
      </w:numPr>
      <w:adjustRightInd w:val="0"/>
      <w:snapToGrid w:val="0"/>
      <w:contextualSpacing/>
    </w:pPr>
  </w:style>
  <w:style w:type="paragraph" w:styleId="21">
    <w:name w:val="List Bullet 2"/>
    <w:basedOn w:val="a1"/>
    <w:unhideWhenUsed/>
    <w:rsid w:val="00CC0489"/>
    <w:pPr>
      <w:numPr>
        <w:numId w:val="11"/>
      </w:numPr>
      <w:adjustRightInd w:val="0"/>
      <w:snapToGrid w:val="0"/>
      <w:contextualSpacing/>
    </w:pPr>
  </w:style>
  <w:style w:type="paragraph" w:customStyle="1" w:styleId="af6">
    <w:name w:val="_封面副标题"/>
    <w:basedOn w:val="ad"/>
    <w:link w:val="Char8"/>
    <w:qFormat/>
    <w:rsid w:val="00E46CC9"/>
    <w:rPr>
      <w:sz w:val="48"/>
      <w:szCs w:val="48"/>
    </w:rPr>
  </w:style>
  <w:style w:type="paragraph" w:customStyle="1" w:styleId="af7">
    <w:name w:val="_封面日期"/>
    <w:basedOn w:val="a1"/>
    <w:link w:val="Char9"/>
    <w:qFormat/>
    <w:rsid w:val="00E46CC9"/>
    <w:pPr>
      <w:jc w:val="center"/>
    </w:pPr>
    <w:rPr>
      <w:rFonts w:cs="Georgia"/>
      <w:b/>
      <w:bCs/>
      <w:color w:val="333333"/>
      <w:sz w:val="32"/>
      <w:szCs w:val="32"/>
    </w:rPr>
  </w:style>
  <w:style w:type="character" w:customStyle="1" w:styleId="Char8">
    <w:name w:val="_封面副标题 Char"/>
    <w:basedOn w:val="Char4"/>
    <w:link w:val="af6"/>
    <w:rsid w:val="00E46CC9"/>
    <w:rPr>
      <w:rFonts w:ascii="方正兰亭准黑简体" w:eastAsia="方正兰亭准黑简体" w:hAnsi="方正兰亭准黑简体"/>
      <w:kern w:val="2"/>
      <w:sz w:val="48"/>
      <w:szCs w:val="48"/>
    </w:rPr>
  </w:style>
  <w:style w:type="paragraph" w:styleId="4">
    <w:name w:val="List Number 4"/>
    <w:basedOn w:val="a1"/>
    <w:unhideWhenUsed/>
    <w:rsid w:val="008731FC"/>
    <w:pPr>
      <w:numPr>
        <w:numId w:val="4"/>
      </w:numPr>
      <w:contextualSpacing/>
    </w:pPr>
  </w:style>
  <w:style w:type="character" w:customStyle="1" w:styleId="Char9">
    <w:name w:val="_封面日期 Char"/>
    <w:basedOn w:val="a2"/>
    <w:link w:val="af7"/>
    <w:rsid w:val="00E46CC9"/>
    <w:rPr>
      <w:rFonts w:ascii="方正兰亭准黑简体" w:eastAsia="方正兰亭准黑简体" w:hAnsi="方正兰亭准黑简体" w:cs="Georgia"/>
      <w:b/>
      <w:bCs/>
      <w:color w:val="333333"/>
      <w:kern w:val="2"/>
      <w:sz w:val="32"/>
      <w:szCs w:val="32"/>
    </w:rPr>
  </w:style>
  <w:style w:type="paragraph" w:styleId="5">
    <w:name w:val="List Number 5"/>
    <w:basedOn w:val="a1"/>
    <w:unhideWhenUsed/>
    <w:rsid w:val="008731FC"/>
    <w:pPr>
      <w:numPr>
        <w:numId w:val="5"/>
      </w:numPr>
      <w:contextualSpacing/>
    </w:pPr>
  </w:style>
  <w:style w:type="paragraph" w:styleId="50">
    <w:name w:val="List Bullet 5"/>
    <w:basedOn w:val="a1"/>
    <w:unhideWhenUsed/>
    <w:rsid w:val="008731FC"/>
    <w:pPr>
      <w:numPr>
        <w:numId w:val="9"/>
      </w:numPr>
      <w:contextualSpacing/>
    </w:pPr>
  </w:style>
  <w:style w:type="paragraph" w:styleId="40">
    <w:name w:val="List Bullet 4"/>
    <w:basedOn w:val="a1"/>
    <w:unhideWhenUsed/>
    <w:qFormat/>
    <w:rsid w:val="008731FC"/>
    <w:pPr>
      <w:numPr>
        <w:numId w:val="8"/>
      </w:numPr>
      <w:contextualSpacing/>
    </w:pPr>
  </w:style>
  <w:style w:type="paragraph" w:styleId="30">
    <w:name w:val="List Bullet 3"/>
    <w:basedOn w:val="a1"/>
    <w:unhideWhenUsed/>
    <w:rsid w:val="008731FC"/>
    <w:pPr>
      <w:numPr>
        <w:numId w:val="7"/>
      </w:numPr>
      <w:contextualSpacing/>
    </w:pPr>
  </w:style>
  <w:style w:type="paragraph" w:styleId="af8">
    <w:name w:val="header"/>
    <w:basedOn w:val="a1"/>
    <w:link w:val="Chara"/>
    <w:uiPriority w:val="99"/>
    <w:unhideWhenUsed/>
    <w:rsid w:val="00166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a">
    <w:name w:val="页眉 Char"/>
    <w:basedOn w:val="a2"/>
    <w:link w:val="af8"/>
    <w:uiPriority w:val="99"/>
    <w:rsid w:val="00166250"/>
    <w:rPr>
      <w:rFonts w:ascii="方正兰亭准黑简体" w:eastAsia="方正兰亭准黑简体" w:hAnsi="方正兰亭准黑简体" w:cs="黑体"/>
      <w:kern w:val="2"/>
      <w:sz w:val="18"/>
      <w:szCs w:val="18"/>
    </w:rPr>
  </w:style>
  <w:style w:type="paragraph" w:styleId="af9">
    <w:name w:val="footer"/>
    <w:basedOn w:val="a1"/>
    <w:link w:val="Charb"/>
    <w:uiPriority w:val="99"/>
    <w:unhideWhenUsed/>
    <w:rsid w:val="0016625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b">
    <w:name w:val="页脚 Char"/>
    <w:basedOn w:val="a2"/>
    <w:link w:val="af9"/>
    <w:uiPriority w:val="99"/>
    <w:rsid w:val="00166250"/>
    <w:rPr>
      <w:rFonts w:ascii="方正兰亭准黑简体" w:eastAsia="方正兰亭准黑简体" w:hAnsi="方正兰亭准黑简体" w:cs="黑体"/>
      <w:kern w:val="2"/>
      <w:sz w:val="18"/>
      <w:szCs w:val="18"/>
    </w:rPr>
  </w:style>
  <w:style w:type="paragraph" w:styleId="11">
    <w:name w:val="toc 1"/>
    <w:basedOn w:val="a1"/>
    <w:next w:val="a1"/>
    <w:autoRedefine/>
    <w:uiPriority w:val="39"/>
    <w:unhideWhenUsed/>
    <w:rsid w:val="00877806"/>
  </w:style>
  <w:style w:type="paragraph" w:styleId="23">
    <w:name w:val="toc 2"/>
    <w:basedOn w:val="a1"/>
    <w:next w:val="a1"/>
    <w:autoRedefine/>
    <w:uiPriority w:val="39"/>
    <w:unhideWhenUsed/>
    <w:rsid w:val="009553F0"/>
    <w:pPr>
      <w:tabs>
        <w:tab w:val="left" w:pos="1050"/>
        <w:tab w:val="right" w:leader="dot" w:pos="8296"/>
      </w:tabs>
      <w:ind w:leftChars="200" w:left="480"/>
    </w:pPr>
  </w:style>
  <w:style w:type="paragraph" w:styleId="32">
    <w:name w:val="toc 3"/>
    <w:basedOn w:val="a1"/>
    <w:next w:val="a1"/>
    <w:autoRedefine/>
    <w:uiPriority w:val="39"/>
    <w:unhideWhenUsed/>
    <w:rsid w:val="00877806"/>
    <w:pPr>
      <w:ind w:leftChars="400" w:left="840"/>
    </w:pPr>
  </w:style>
  <w:style w:type="paragraph" w:styleId="afa">
    <w:name w:val="List Paragraph"/>
    <w:basedOn w:val="a1"/>
    <w:uiPriority w:val="34"/>
    <w:qFormat/>
    <w:rsid w:val="00496526"/>
    <w:pPr>
      <w:ind w:firstLineChars="200" w:firstLine="420"/>
    </w:pPr>
  </w:style>
  <w:style w:type="character" w:styleId="afb">
    <w:name w:val="FollowedHyperlink"/>
    <w:basedOn w:val="a2"/>
    <w:semiHidden/>
    <w:unhideWhenUsed/>
    <w:rsid w:val="00115A9E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2"/>
    <w:rsid w:val="00690BB6"/>
  </w:style>
  <w:style w:type="character" w:styleId="afc">
    <w:name w:val="Emphasis"/>
    <w:basedOn w:val="a2"/>
    <w:uiPriority w:val="20"/>
    <w:qFormat/>
    <w:rsid w:val="00690BB6"/>
    <w:rPr>
      <w:i/>
      <w:iCs/>
    </w:rPr>
  </w:style>
  <w:style w:type="paragraph" w:styleId="afd">
    <w:name w:val="Revision"/>
    <w:hidden/>
    <w:uiPriority w:val="99"/>
    <w:semiHidden/>
    <w:rsid w:val="00F56DCC"/>
    <w:rPr>
      <w:rFonts w:ascii="方正兰亭准黑简体" w:eastAsia="方正兰亭准黑简体" w:hAnsi="方正兰亭准黑简体" w:cs="黑体"/>
      <w:kern w:val="2"/>
      <w:sz w:val="24"/>
      <w:szCs w:val="22"/>
    </w:rPr>
  </w:style>
  <w:style w:type="character" w:customStyle="1" w:styleId="-Char">
    <w:name w:val="正文-首行缩进 Char"/>
    <w:link w:val="-"/>
    <w:qFormat/>
    <w:rsid w:val="00F56DCC"/>
    <w:rPr>
      <w:rFonts w:ascii="方正兰亭准黑简体" w:eastAsia="方正兰亭准黑简体" w:hAnsi="方正兰亭准黑简体" w:cs="黑体"/>
      <w:kern w:val="2"/>
      <w:sz w:val="24"/>
      <w:szCs w:val="22"/>
    </w:rPr>
  </w:style>
  <w:style w:type="paragraph" w:styleId="afe">
    <w:name w:val="annotation subject"/>
    <w:basedOn w:val="a7"/>
    <w:next w:val="a7"/>
    <w:link w:val="Charc"/>
    <w:semiHidden/>
    <w:unhideWhenUsed/>
    <w:rsid w:val="00F56DCC"/>
    <w:pPr>
      <w:jc w:val="left"/>
    </w:pPr>
    <w:rPr>
      <w:b/>
      <w:bCs/>
    </w:rPr>
  </w:style>
  <w:style w:type="character" w:customStyle="1" w:styleId="Charc">
    <w:name w:val="批注主题 Char"/>
    <w:basedOn w:val="Char1"/>
    <w:link w:val="afe"/>
    <w:semiHidden/>
    <w:rsid w:val="00F56DCC"/>
    <w:rPr>
      <w:rFonts w:ascii="方正兰亭准黑简体" w:eastAsia="方正兰亭准黑简体" w:hAnsi="方正兰亭准黑简体" w:cs="黑体"/>
      <w:b/>
      <w:bCs/>
      <w:kern w:val="2"/>
      <w:sz w:val="24"/>
      <w:szCs w:val="22"/>
    </w:rPr>
  </w:style>
  <w:style w:type="paragraph" w:styleId="42">
    <w:name w:val="toc 4"/>
    <w:basedOn w:val="a1"/>
    <w:next w:val="a1"/>
    <w:autoRedefine/>
    <w:uiPriority w:val="39"/>
    <w:unhideWhenUsed/>
    <w:rsid w:val="004B4498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41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9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48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3469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60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93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44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0822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4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FD_455\Documents\&#33258;&#23450;&#20041;%20Office%20&#27169;&#26495;\&#30334;&#20998;&#28857;XXX&#31995;&#32479;&#26368;&#20339;&#23454;&#36341;&#25163;&#20876;VX.X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33" textRotate="1"/>
    <customShpInfo spid="_x0000_s1034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24D933-4C17-4B8E-B364-5024922C6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百分点XXX系统最佳实践手册VX.X.dotx</Template>
  <TotalTime>359</TotalTime>
  <Pages>9</Pages>
  <Words>398</Words>
  <Characters>2271</Characters>
  <Application>Microsoft Office Word</Application>
  <DocSecurity>0</DocSecurity>
  <Lines>18</Lines>
  <Paragraphs>5</Paragraphs>
  <ScaleCrop>false</ScaleCrop>
  <Company/>
  <LinksUpToDate>false</LinksUpToDate>
  <CharactersWithSpaces>2664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文档状态：</dc:title>
  <dc:subject/>
  <dc:creator>BFD_455</dc:creator>
  <cp:keywords/>
  <dc:description/>
  <cp:lastModifiedBy>Dongdong DD5 Liu</cp:lastModifiedBy>
  <cp:revision>25</cp:revision>
  <cp:lastPrinted>2016-02-03T03:32:00Z</cp:lastPrinted>
  <dcterms:created xsi:type="dcterms:W3CDTF">2016-04-14T07:00:00Z</dcterms:created>
  <dcterms:modified xsi:type="dcterms:W3CDTF">2017-02-09T05:40:00Z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2052-9.1.0.4657</vt:lpwstr>
  </property>
</Properties>
</file>